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741A" w14:textId="77777777" w:rsidR="002A5C02" w:rsidRDefault="002A5C02" w:rsidP="002E5C38">
      <w:pPr>
        <w:pStyle w:val="Title"/>
        <w:ind w:left="142" w:right="168"/>
        <w:jc w:val="left"/>
        <w:rPr>
          <w:noProof/>
        </w:rPr>
      </w:pPr>
    </w:p>
    <w:p w14:paraId="74B1FA86" w14:textId="648496DC" w:rsidR="00524BD9" w:rsidRDefault="00524BD9" w:rsidP="002E5C38">
      <w:pPr>
        <w:pStyle w:val="Title"/>
        <w:ind w:left="142" w:right="168"/>
      </w:pPr>
      <w:r>
        <w:rPr>
          <w:noProof/>
        </w:rPr>
        <w:drawing>
          <wp:inline distT="0" distB="0" distL="0" distR="0" wp14:anchorId="56BA78F4" wp14:editId="4F31C677">
            <wp:extent cx="6614328" cy="4509770"/>
            <wp:effectExtent l="0" t="0" r="0" b="0"/>
            <wp:docPr id="1950326059" name="Picture 1950326059" descr="Aditya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ya College Of Engineer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1818"/>
                    <a:stretch/>
                  </pic:blipFill>
                  <pic:spPr bwMode="auto">
                    <a:xfrm>
                      <a:off x="0" y="0"/>
                      <a:ext cx="6644250" cy="4530171"/>
                    </a:xfrm>
                    <a:prstGeom prst="rect">
                      <a:avLst/>
                    </a:prstGeom>
                    <a:noFill/>
                    <a:ln>
                      <a:noFill/>
                    </a:ln>
                    <a:extLst>
                      <a:ext uri="{53640926-AAD7-44D8-BBD7-CCE9431645EC}">
                        <a14:shadowObscured xmlns:a14="http://schemas.microsoft.com/office/drawing/2010/main"/>
                      </a:ext>
                    </a:extLst>
                  </pic:spPr>
                </pic:pic>
              </a:graphicData>
            </a:graphic>
          </wp:inline>
        </w:drawing>
      </w:r>
    </w:p>
    <w:p w14:paraId="5CDB438B" w14:textId="1BB48EFE" w:rsidR="0099658B" w:rsidRDefault="0099658B" w:rsidP="002E5C38">
      <w:pPr>
        <w:ind w:left="142" w:right="168"/>
        <w:rPr>
          <w:rFonts w:asciiTheme="majorHAnsi" w:eastAsiaTheme="majorEastAsia" w:hAnsiTheme="majorHAnsi" w:cstheme="majorBidi"/>
          <w:b/>
          <w:noProof/>
          <w:kern w:val="28"/>
          <w:sz w:val="28"/>
          <w:szCs w:val="56"/>
        </w:rPr>
      </w:pPr>
    </w:p>
    <w:p w14:paraId="4964FFC1" w14:textId="3E2F714E" w:rsidR="007C41AE" w:rsidRDefault="002A5C02" w:rsidP="002E5C38">
      <w:pPr>
        <w:ind w:left="142" w:right="168"/>
        <w:jc w:val="center"/>
      </w:pPr>
      <w:r>
        <w:rPr>
          <w:rFonts w:asciiTheme="majorHAnsi" w:eastAsiaTheme="majorEastAsia" w:hAnsiTheme="majorHAnsi" w:cstheme="majorBidi"/>
          <w:b/>
          <w:noProof/>
          <w:kern w:val="28"/>
          <w:sz w:val="28"/>
          <w:szCs w:val="56"/>
        </w:rPr>
        <w:drawing>
          <wp:inline distT="0" distB="0" distL="0" distR="0" wp14:anchorId="498D7C06" wp14:editId="048AF6B1">
            <wp:extent cx="4810125" cy="968375"/>
            <wp:effectExtent l="0" t="0" r="9525" b="0"/>
            <wp:docPr id="1865041205" name="Picture 186504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1205" name="Picture 1865041205"/>
                    <pic:cNvPicPr/>
                  </pic:nvPicPr>
                  <pic:blipFill rotWithShape="1">
                    <a:blip r:embed="rId11">
                      <a:extLst>
                        <a:ext uri="{28A0092B-C50C-407E-A947-70E740481C1C}">
                          <a14:useLocalDpi xmlns:a14="http://schemas.microsoft.com/office/drawing/2010/main" val="0"/>
                        </a:ext>
                      </a:extLst>
                    </a:blip>
                    <a:srcRect t="24505"/>
                    <a:stretch/>
                  </pic:blipFill>
                  <pic:spPr bwMode="auto">
                    <a:xfrm>
                      <a:off x="0" y="0"/>
                      <a:ext cx="4810125" cy="968375"/>
                    </a:xfrm>
                    <a:prstGeom prst="rect">
                      <a:avLst/>
                    </a:prstGeom>
                    <a:ln>
                      <a:noFill/>
                    </a:ln>
                    <a:extLst>
                      <a:ext uri="{53640926-AAD7-44D8-BBD7-CCE9431645EC}">
                        <a14:shadowObscured xmlns:a14="http://schemas.microsoft.com/office/drawing/2010/main"/>
                      </a:ext>
                    </a:extLst>
                  </pic:spPr>
                </pic:pic>
              </a:graphicData>
            </a:graphic>
          </wp:inline>
        </w:drawing>
      </w:r>
    </w:p>
    <w:p w14:paraId="2364D39E" w14:textId="524D0106" w:rsidR="007C41AE" w:rsidRPr="007C41AE" w:rsidRDefault="007C41AE" w:rsidP="002E5C38">
      <w:pPr>
        <w:ind w:left="142" w:right="168"/>
        <w:jc w:val="center"/>
        <w:rPr>
          <w:b/>
          <w:bCs/>
          <w:i/>
          <w:iCs/>
        </w:rPr>
      </w:pPr>
      <w:r w:rsidRPr="007C41AE">
        <w:rPr>
          <w:b/>
          <w:bCs/>
          <w:i/>
          <w:iCs/>
        </w:rPr>
        <w:t>DON’T JUST THINK</w:t>
      </w:r>
    </w:p>
    <w:p w14:paraId="03A360C1" w14:textId="0D50228C" w:rsidR="007C41AE" w:rsidRPr="007C41AE" w:rsidRDefault="007C41AE" w:rsidP="002E5C38">
      <w:pPr>
        <w:ind w:left="142" w:right="168"/>
        <w:jc w:val="center"/>
        <w:rPr>
          <w:b/>
          <w:bCs/>
          <w:i/>
          <w:iCs/>
        </w:rPr>
      </w:pPr>
      <w:r w:rsidRPr="007C41AE">
        <w:rPr>
          <w:b/>
          <w:bCs/>
          <w:i/>
          <w:iCs/>
        </w:rPr>
        <w:t xml:space="preserve"> MAKE IT HAPPEN!</w:t>
      </w:r>
    </w:p>
    <w:p w14:paraId="3EF181D0" w14:textId="7777A523" w:rsidR="007C41AE" w:rsidRDefault="007C41AE" w:rsidP="002E5C38">
      <w:pPr>
        <w:ind w:left="142" w:right="168"/>
        <w:jc w:val="center"/>
        <w:rPr>
          <w:b/>
          <w:bCs/>
        </w:rPr>
      </w:pPr>
      <w:r w:rsidRPr="007C41AE">
        <w:rPr>
          <w:b/>
          <w:bCs/>
          <w:noProof/>
        </w:rPr>
        <mc:AlternateContent>
          <mc:Choice Requires="wps">
            <w:drawing>
              <wp:anchor distT="45720" distB="45720" distL="114300" distR="114300" simplePos="0" relativeHeight="251658240" behindDoc="0" locked="0" layoutInCell="1" allowOverlap="1" wp14:anchorId="1BE4B539" wp14:editId="4299D094">
                <wp:simplePos x="0" y="0"/>
                <wp:positionH relativeFrom="margin">
                  <wp:align>center</wp:align>
                </wp:positionH>
                <wp:positionV relativeFrom="paragraph">
                  <wp:posOffset>13335</wp:posOffset>
                </wp:positionV>
                <wp:extent cx="2800350" cy="930910"/>
                <wp:effectExtent l="0" t="0" r="19050" b="2159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930910"/>
                        </a:xfrm>
                        <a:prstGeom prst="rect">
                          <a:avLst/>
                        </a:prstGeom>
                        <a:solidFill>
                          <a:srgbClr val="FFFFFF"/>
                        </a:solidFill>
                        <a:ln w="9525">
                          <a:solidFill>
                            <a:schemeClr val="bg1"/>
                          </a:solidFill>
                          <a:miter lim="800000"/>
                          <a:headEnd/>
                          <a:tailEnd/>
                        </a:ln>
                      </wps:spPr>
                      <wps:txbx>
                        <w:txbxContent>
                          <w:p w14:paraId="63860927" w14:textId="77777777" w:rsidR="0099658B" w:rsidRDefault="0099658B" w:rsidP="002A5C02">
                            <w:pPr>
                              <w:jc w:val="center"/>
                              <w:rPr>
                                <w:rFonts w:cstheme="minorHAnsi"/>
                                <w:b/>
                                <w:bCs/>
                                <w:sz w:val="28"/>
                                <w:szCs w:val="28"/>
                              </w:rPr>
                            </w:pPr>
                          </w:p>
                          <w:p w14:paraId="786EC2D0" w14:textId="35A3AF3A" w:rsidR="002A5C02" w:rsidRPr="002A5C02" w:rsidRDefault="002A5C02" w:rsidP="002A5C02">
                            <w:pPr>
                              <w:jc w:val="center"/>
                              <w:rPr>
                                <w:rFonts w:cstheme="minorHAnsi"/>
                                <w:b/>
                                <w:bCs/>
                                <w:sz w:val="28"/>
                                <w:szCs w:val="28"/>
                              </w:rPr>
                            </w:pPr>
                            <w:r w:rsidRPr="002A5C02">
                              <w:rPr>
                                <w:rFonts w:cstheme="minorHAnsi"/>
                                <w:b/>
                                <w:bCs/>
                                <w:sz w:val="28"/>
                                <w:szCs w:val="28"/>
                              </w:rPr>
                              <w:t>BABJI NEELAM</w:t>
                            </w:r>
                          </w:p>
                          <w:p w14:paraId="42251226" w14:textId="6E346BB9" w:rsidR="002A5C02" w:rsidRPr="002A5C02" w:rsidRDefault="002A5C02" w:rsidP="002A5C02">
                            <w:pPr>
                              <w:jc w:val="center"/>
                              <w:rPr>
                                <w:rFonts w:cstheme="minorHAnsi"/>
                                <w:b/>
                                <w:bCs/>
                                <w:sz w:val="28"/>
                                <w:szCs w:val="28"/>
                              </w:rPr>
                            </w:pPr>
                            <w:r w:rsidRPr="002A5C02">
                              <w:rPr>
                                <w:rFonts w:cstheme="minorHAnsi"/>
                                <w:b/>
                                <w:bCs/>
                                <w:sz w:val="28"/>
                                <w:szCs w:val="28"/>
                              </w:rPr>
                              <w:t>FOUNDER &amp; CEO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4B539" id="_x0000_t202" coordsize="21600,21600" o:spt="202" path="m,l,21600r21600,l21600,xe">
                <v:stroke joinstyle="miter"/>
                <v:path gradientshapeok="t" o:connecttype="rect"/>
              </v:shapetype>
              <v:shape id="Text Box 217" o:spid="_x0000_s1026" type="#_x0000_t202" style="position:absolute;left:0;text-align:left;margin-left:0;margin-top:1.05pt;width:220.5pt;height:73.3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" strokecolor="white [3212]">
                <v:textbox>
                  <w:txbxContent>
                    <w:p w14:paraId="63860927" w14:textId="77777777" w:rsidR="0099658B" w:rsidRDefault="0099658B" w:rsidP="002A5C02">
                      <w:pPr>
                        <w:jc w:val="center"/>
                        <w:rPr>
                          <w:rFonts w:cstheme="minorHAnsi"/>
                          <w:b/>
                          <w:bCs/>
                          <w:sz w:val="28"/>
                          <w:szCs w:val="28"/>
                        </w:rPr>
                      </w:pPr>
                    </w:p>
                    <w:p w14:paraId="786EC2D0" w14:textId="35A3AF3A" w:rsidR="002A5C02" w:rsidRPr="002A5C02" w:rsidRDefault="002A5C02" w:rsidP="002A5C02">
                      <w:pPr>
                        <w:jc w:val="center"/>
                        <w:rPr>
                          <w:rFonts w:cstheme="minorHAnsi"/>
                          <w:b/>
                          <w:bCs/>
                          <w:sz w:val="28"/>
                          <w:szCs w:val="28"/>
                        </w:rPr>
                      </w:pPr>
                      <w:r w:rsidRPr="002A5C02">
                        <w:rPr>
                          <w:rFonts w:cstheme="minorHAnsi"/>
                          <w:b/>
                          <w:bCs/>
                          <w:sz w:val="28"/>
                          <w:szCs w:val="28"/>
                        </w:rPr>
                        <w:t>BABJI NEELAM</w:t>
                      </w:r>
                    </w:p>
                    <w:p w14:paraId="42251226" w14:textId="6E346BB9" w:rsidR="002A5C02" w:rsidRPr="002A5C02" w:rsidRDefault="002A5C02" w:rsidP="002A5C02">
                      <w:pPr>
                        <w:jc w:val="center"/>
                        <w:rPr>
                          <w:rFonts w:cstheme="minorHAnsi"/>
                          <w:b/>
                          <w:bCs/>
                          <w:sz w:val="28"/>
                          <w:szCs w:val="28"/>
                        </w:rPr>
                      </w:pPr>
                      <w:r w:rsidRPr="002A5C02">
                        <w:rPr>
                          <w:rFonts w:cstheme="minorHAnsi"/>
                          <w:b/>
                          <w:bCs/>
                          <w:sz w:val="28"/>
                          <w:szCs w:val="28"/>
                        </w:rPr>
                        <w:t>FOUNDER &amp; CEO</w:t>
                      </w:r>
                    </w:p>
                  </w:txbxContent>
                </v:textbox>
                <w10:wrap type="square" anchorx="margin"/>
              </v:shape>
            </w:pict>
          </mc:Fallback>
        </mc:AlternateContent>
      </w:r>
    </w:p>
    <w:p w14:paraId="6CB31C46" w14:textId="01095735" w:rsidR="00B346E7" w:rsidRPr="005A511D" w:rsidRDefault="00524BD9" w:rsidP="005A511D">
      <w:pPr>
        <w:ind w:left="142" w:right="168"/>
        <w:jc w:val="center"/>
      </w:pPr>
      <w:r>
        <w:br w:type="page"/>
      </w:r>
    </w:p>
    <w:p w14:paraId="207E687D" w14:textId="77777777" w:rsidR="00937CA1" w:rsidRDefault="00937CA1" w:rsidP="002E5C38">
      <w:pPr>
        <w:ind w:left="142" w:right="168"/>
        <w:jc w:val="center"/>
        <w:rPr>
          <w:b/>
          <w:bCs/>
          <w:color w:val="000000" w:themeColor="text1"/>
          <w:sz w:val="52"/>
          <w:szCs w:val="52"/>
          <w14:textOutline w14:w="6350" w14:cap="rnd" w14:cmpd="sng" w14:algn="ctr">
            <w14:solidFill>
              <w14:schemeClr w14:val="tx1"/>
            </w14:solidFill>
            <w14:prstDash w14:val="solid"/>
            <w14:bevel/>
          </w14:textOutline>
        </w:rPr>
      </w:pPr>
    </w:p>
    <w:p w14:paraId="6634858D" w14:textId="050EB690" w:rsidR="00987390" w:rsidRPr="005A511D" w:rsidRDefault="007C24DF" w:rsidP="002E5C38">
      <w:pPr>
        <w:ind w:left="142" w:right="168"/>
        <w:jc w:val="center"/>
        <w:rPr>
          <w:b/>
          <w:bCs/>
          <w:color w:val="000000" w:themeColor="text1"/>
          <w:sz w:val="52"/>
          <w:szCs w:val="52"/>
          <w14:textOutline w14:w="6350" w14:cap="rnd" w14:cmpd="sng" w14:algn="ctr">
            <w14:solidFill>
              <w14:schemeClr w14:val="tx1"/>
            </w14:solidFill>
            <w14:prstDash w14:val="solid"/>
            <w14:bevel/>
          </w14:textOutline>
        </w:rPr>
      </w:pPr>
      <w:r w:rsidRPr="005A511D">
        <w:rPr>
          <w:b/>
          <w:bCs/>
          <w:color w:val="000000" w:themeColor="text1"/>
          <w:sz w:val="52"/>
          <w:szCs w:val="52"/>
          <w14:textOutline w14:w="6350" w14:cap="rnd" w14:cmpd="sng" w14:algn="ctr">
            <w14:solidFill>
              <w14:schemeClr w14:val="tx1"/>
            </w14:solidFill>
            <w14:prstDash w14:val="solid"/>
            <w14:bevel/>
          </w14:textOutline>
        </w:rPr>
        <w:t>PROJECT TITLE</w:t>
      </w:r>
    </w:p>
    <w:p w14:paraId="4438FAEA" w14:textId="11FE51E1" w:rsidR="00987390" w:rsidRPr="005A511D" w:rsidRDefault="00987390" w:rsidP="005A511D">
      <w:pPr>
        <w:ind w:right="168"/>
        <w:rPr>
          <w:b/>
          <w:bCs/>
          <w:color w:val="000000" w:themeColor="text1"/>
        </w:rPr>
      </w:pPr>
    </w:p>
    <w:p w14:paraId="6497F0CA" w14:textId="4A8502C7" w:rsidR="007C24DF" w:rsidRPr="005A511D" w:rsidRDefault="005C49DD" w:rsidP="002E5C38">
      <w:pPr>
        <w:ind w:left="142" w:right="168"/>
        <w:jc w:val="center"/>
        <w:rPr>
          <w:b/>
          <w:bCs/>
          <w:color w:val="000000" w:themeColor="text1"/>
          <w:sz w:val="56"/>
          <w:szCs w:val="56"/>
          <w14:textOutline w14:w="6350" w14:cap="rnd" w14:cmpd="sng" w14:algn="ctr">
            <w14:solidFill>
              <w14:schemeClr w14:val="tx1"/>
            </w14:solidFill>
            <w14:prstDash w14:val="solid"/>
            <w14:bevel/>
          </w14:textOutline>
        </w:rPr>
      </w:pPr>
      <w:r>
        <w:rPr>
          <w:b/>
          <w:bCs/>
          <w:color w:val="000000" w:themeColor="text1"/>
          <w:sz w:val="56"/>
          <w:szCs w:val="56"/>
          <w14:textOutline w14:w="6350" w14:cap="rnd" w14:cmpd="sng" w14:algn="ctr">
            <w14:solidFill>
              <w14:schemeClr w14:val="tx1"/>
            </w14:solidFill>
            <w14:prstDash w14:val="solid"/>
            <w14:bevel/>
          </w14:textOutline>
        </w:rPr>
        <w:t xml:space="preserve">CONTENERIZATION OF DESKTOP APPLICATION USING DEVOPS </w:t>
      </w:r>
    </w:p>
    <w:p w14:paraId="43A8ACB3" w14:textId="77777777" w:rsidR="005A511D" w:rsidRDefault="005A511D" w:rsidP="005C49DD">
      <w:pPr>
        <w:ind w:right="168"/>
        <w:rPr>
          <w:b/>
          <w:bCs/>
          <w:color w:val="018901"/>
          <w:sz w:val="28"/>
          <w:szCs w:val="28"/>
          <w14:textOutline w14:w="6350" w14:cap="rnd" w14:cmpd="sng" w14:algn="ctr">
            <w14:solidFill>
              <w14:schemeClr w14:val="tx1"/>
            </w14:solidFill>
            <w14:prstDash w14:val="solid"/>
            <w14:bevel/>
          </w14:textOutline>
        </w:rPr>
      </w:pPr>
    </w:p>
    <w:p w14:paraId="0D9D0345" w14:textId="77777777" w:rsidR="00DE1231" w:rsidRPr="00DE1231" w:rsidRDefault="00DE1231" w:rsidP="002E5C38">
      <w:pPr>
        <w:ind w:left="142" w:right="168"/>
        <w:jc w:val="center"/>
        <w:rPr>
          <w:b/>
          <w:bCs/>
          <w:color w:val="018901"/>
          <w:sz w:val="28"/>
          <w:szCs w:val="28"/>
          <w14:textOutline w14:w="6350" w14:cap="rnd" w14:cmpd="sng" w14:algn="ctr">
            <w14:solidFill>
              <w14:schemeClr w14:val="tx1"/>
            </w14:solidFill>
            <w14:prstDash w14:val="solid"/>
            <w14:bevel/>
          </w14:textOutline>
        </w:rPr>
      </w:pPr>
    </w:p>
    <w:p w14:paraId="18AFFB4D" w14:textId="6BC85D10" w:rsidR="00F74297" w:rsidRDefault="007C41AE" w:rsidP="005C49DD">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Under the esteemed supervision of</w:t>
      </w:r>
    </w:p>
    <w:p w14:paraId="549E0D85" w14:textId="47DD394C" w:rsidR="00F74297" w:rsidRDefault="00F74297"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Mr. Bobby</w:t>
      </w:r>
    </w:p>
    <w:p w14:paraId="2127C80B" w14:textId="7541218A" w:rsidR="00987390" w:rsidRDefault="00F74297"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Mr. Surya Ashok</w:t>
      </w:r>
    </w:p>
    <w:p w14:paraId="54D5B1FA" w14:textId="77777777" w:rsidR="005A511D" w:rsidRDefault="005A511D"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p>
    <w:p w14:paraId="6493D91D" w14:textId="77777777" w:rsidR="005A511D" w:rsidRDefault="005A511D"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p>
    <w:p w14:paraId="076F18C1" w14:textId="77777777" w:rsidR="005A511D" w:rsidRDefault="005A511D"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p>
    <w:p w14:paraId="6592A842" w14:textId="5E7BC4D1" w:rsidR="002E5C38" w:rsidRDefault="007C24DF" w:rsidP="002E5C38">
      <w:pPr>
        <w:ind w:left="142" w:right="168"/>
        <w:jc w:val="center"/>
        <w:rPr>
          <w:sz w:val="36"/>
          <w:szCs w:val="36"/>
        </w:rPr>
      </w:pPr>
      <w:r w:rsidRPr="007C24DF">
        <w:rPr>
          <w:sz w:val="36"/>
          <w:szCs w:val="36"/>
        </w:rPr>
        <w:t xml:space="preserve">TEAM NAME: </w:t>
      </w:r>
      <w:r w:rsidR="00AA7863">
        <w:rPr>
          <w:b/>
          <w:bCs/>
          <w:sz w:val="36"/>
          <w:szCs w:val="36"/>
        </w:rPr>
        <w:t>SUGS_S</w:t>
      </w:r>
    </w:p>
    <w:p w14:paraId="4B474711" w14:textId="62D60050" w:rsidR="007C24DF" w:rsidRPr="002E5C38" w:rsidRDefault="005C49DD" w:rsidP="002E5C38">
      <w:pPr>
        <w:ind w:left="142" w:right="168"/>
        <w:jc w:val="center"/>
        <w:rPr>
          <w:sz w:val="36"/>
          <w:szCs w:val="36"/>
        </w:rPr>
      </w:pPr>
      <w:r>
        <w:t xml:space="preserve">M </w:t>
      </w:r>
      <w:proofErr w:type="gramStart"/>
      <w:r>
        <w:t xml:space="preserve">SANDHYA </w:t>
      </w:r>
      <w:r w:rsidR="007C24DF">
        <w:t>:</w:t>
      </w:r>
      <w:proofErr w:type="gramEnd"/>
      <w:r>
        <w:t xml:space="preserve"> </w:t>
      </w:r>
      <w:r w:rsidR="00F74297">
        <w:t>20P31</w:t>
      </w:r>
      <w:r w:rsidR="00ED3D74">
        <w:t>A0537</w:t>
      </w:r>
    </w:p>
    <w:p w14:paraId="637AA97A" w14:textId="22472571" w:rsidR="007C24DF" w:rsidRDefault="005C49DD" w:rsidP="002E5C38">
      <w:pPr>
        <w:ind w:left="142" w:right="168"/>
        <w:jc w:val="center"/>
      </w:pPr>
      <w:r>
        <w:t xml:space="preserve">N </w:t>
      </w:r>
      <w:proofErr w:type="gramStart"/>
      <w:r>
        <w:t xml:space="preserve">SURYAKALA </w:t>
      </w:r>
      <w:r w:rsidR="007C24DF">
        <w:t>:</w:t>
      </w:r>
      <w:proofErr w:type="gramEnd"/>
      <w:r>
        <w:t xml:space="preserve"> </w:t>
      </w:r>
      <w:r w:rsidR="00F74297">
        <w:t>20P31A</w:t>
      </w:r>
      <w:r w:rsidR="00ED3D74">
        <w:t>0538</w:t>
      </w:r>
    </w:p>
    <w:p w14:paraId="10534982" w14:textId="3EC80300" w:rsidR="002E5C38" w:rsidRDefault="005C49DD" w:rsidP="002E5C38">
      <w:pPr>
        <w:ind w:left="142" w:right="168"/>
        <w:jc w:val="center"/>
      </w:pPr>
      <w:r>
        <w:t xml:space="preserve">P GOWRI </w:t>
      </w:r>
      <w:proofErr w:type="gramStart"/>
      <w:r>
        <w:t xml:space="preserve">ALEKYA </w:t>
      </w:r>
      <w:r w:rsidR="007C24DF">
        <w:t>:</w:t>
      </w:r>
      <w:proofErr w:type="gramEnd"/>
      <w:r>
        <w:t xml:space="preserve"> </w:t>
      </w:r>
      <w:r w:rsidR="00F74297">
        <w:t>20P</w:t>
      </w:r>
      <w:r w:rsidR="008107DE">
        <w:t>3</w:t>
      </w:r>
      <w:r w:rsidR="00ED3D74">
        <w:t>1A0546</w:t>
      </w:r>
    </w:p>
    <w:p w14:paraId="13DB2C26" w14:textId="311AB053" w:rsidR="007C24DF" w:rsidRDefault="005C49DD" w:rsidP="002E5C38">
      <w:pPr>
        <w:ind w:left="142" w:right="168"/>
        <w:jc w:val="center"/>
      </w:pPr>
      <w:r>
        <w:t xml:space="preserve">J </w:t>
      </w:r>
      <w:proofErr w:type="gramStart"/>
      <w:r>
        <w:t xml:space="preserve">SANJAY </w:t>
      </w:r>
      <w:r w:rsidR="007C24DF">
        <w:t>:</w:t>
      </w:r>
      <w:proofErr w:type="gramEnd"/>
      <w:r>
        <w:t xml:space="preserve"> 20P31A0589</w:t>
      </w:r>
    </w:p>
    <w:p w14:paraId="759A5672" w14:textId="3FDE5579" w:rsidR="005C49DD" w:rsidRDefault="005C49DD" w:rsidP="002E5C38">
      <w:pPr>
        <w:ind w:left="142" w:right="168"/>
        <w:jc w:val="center"/>
      </w:pPr>
      <w:r>
        <w:t xml:space="preserve">K UMA PARVATHI </w:t>
      </w:r>
      <w:proofErr w:type="gramStart"/>
      <w:r>
        <w:t>DEVI :</w:t>
      </w:r>
      <w:proofErr w:type="gramEnd"/>
      <w:r>
        <w:t xml:space="preserve"> 20P31A0592 </w:t>
      </w:r>
    </w:p>
    <w:p w14:paraId="7582579A" w14:textId="0FB10ECF" w:rsidR="095A860C" w:rsidRDefault="095A860C" w:rsidP="095A860C">
      <w:pPr>
        <w:pStyle w:val="Heading1"/>
        <w:ind w:left="142" w:right="168"/>
        <w:jc w:val="center"/>
        <w:rPr>
          <w:sz w:val="32"/>
          <w:u w:val="single"/>
        </w:rPr>
      </w:pPr>
    </w:p>
    <w:p w14:paraId="79EE1B79" w14:textId="418A9E09" w:rsidR="00563FE4" w:rsidRPr="002E5C38" w:rsidRDefault="00CC4042" w:rsidP="002E5C38">
      <w:pPr>
        <w:pStyle w:val="Heading1"/>
        <w:ind w:left="142" w:right="168"/>
        <w:jc w:val="center"/>
        <w:rPr>
          <w:sz w:val="32"/>
          <w:u w:val="single"/>
        </w:rPr>
      </w:pPr>
      <w:r w:rsidRPr="002E5C38">
        <w:rPr>
          <w:sz w:val="32"/>
          <w:u w:val="single"/>
        </w:rPr>
        <w:t>PROJECT OVERVIEW</w:t>
      </w:r>
    </w:p>
    <w:p w14:paraId="74034165" w14:textId="5608E3E6" w:rsidR="00B346E7" w:rsidRDefault="00B346E7" w:rsidP="03F6369F">
      <w:pPr>
        <w:pStyle w:val="Heading1"/>
        <w:ind w:left="142" w:right="168"/>
        <w:jc w:val="both"/>
        <w:rPr>
          <w:rFonts w:asciiTheme="minorHAnsi" w:hAnsiTheme="minorHAnsi" w:cstheme="minorBidi"/>
          <w:b w:val="0"/>
        </w:rPr>
      </w:pPr>
    </w:p>
    <w:p w14:paraId="1786D522" w14:textId="2D015828" w:rsidR="00E32045" w:rsidRDefault="095A860C" w:rsidP="03F6369F">
      <w:pPr>
        <w:pStyle w:val="Heading1"/>
        <w:ind w:left="142" w:right="168"/>
        <w:jc w:val="both"/>
        <w:rPr>
          <w:rFonts w:asciiTheme="minorHAnsi" w:hAnsiTheme="minorHAnsi" w:cstheme="minorBidi"/>
          <w:b w:val="0"/>
        </w:rPr>
      </w:pPr>
      <w:r w:rsidRPr="095A860C">
        <w:rPr>
          <w:rFonts w:asciiTheme="minorHAnsi" w:hAnsiTheme="minorHAnsi" w:cstheme="minorBidi"/>
          <w:b w:val="0"/>
        </w:rPr>
        <w:t xml:space="preserve">In today's fast-paced world, it is crucial for educational institutions to keep track of their students' attendance. With the advancements in technology, it has become easier to maintain attendance records digitally. However, sending attendance notifications to students can still be a cumbersome task. This is where our desktop application using </w:t>
      </w:r>
      <w:proofErr w:type="spellStart"/>
      <w:r w:rsidRPr="095A860C">
        <w:rPr>
          <w:rFonts w:asciiTheme="minorHAnsi" w:hAnsiTheme="minorHAnsi" w:cstheme="minorBidi"/>
          <w:b w:val="0"/>
        </w:rPr>
        <w:t>Tkinter</w:t>
      </w:r>
      <w:proofErr w:type="spellEnd"/>
      <w:r w:rsidRPr="095A860C">
        <w:rPr>
          <w:rFonts w:asciiTheme="minorHAnsi" w:hAnsiTheme="minorHAnsi" w:cstheme="minorBidi"/>
          <w:b w:val="0"/>
        </w:rPr>
        <w:t xml:space="preserve"> comes in handy. The application can be used to send attendance notifications to students when they tap their attendance with class, </w:t>
      </w:r>
      <w:proofErr w:type="gramStart"/>
      <w:r w:rsidRPr="095A860C">
        <w:rPr>
          <w:rFonts w:asciiTheme="minorHAnsi" w:hAnsiTheme="minorHAnsi" w:cstheme="minorBidi"/>
          <w:b w:val="0"/>
        </w:rPr>
        <w:t>date</w:t>
      </w:r>
      <w:proofErr w:type="gramEnd"/>
      <w:r w:rsidRPr="095A860C">
        <w:rPr>
          <w:rFonts w:asciiTheme="minorHAnsi" w:hAnsiTheme="minorHAnsi" w:cstheme="minorBidi"/>
          <w:b w:val="0"/>
        </w:rPr>
        <w:t xml:space="preserve"> and time. Additionally, the app is deployed in docker to ensure easy installation and maintenance.</w:t>
      </w:r>
    </w:p>
    <w:p w14:paraId="2AAB40E9" w14:textId="5608E3E6" w:rsidR="00E32045" w:rsidRDefault="00E32045" w:rsidP="03F6369F">
      <w:pPr>
        <w:pStyle w:val="Heading1"/>
        <w:ind w:left="142" w:right="168"/>
        <w:jc w:val="both"/>
        <w:rPr>
          <w:rFonts w:asciiTheme="minorHAnsi" w:hAnsiTheme="minorHAnsi" w:cstheme="minorBidi"/>
          <w:b w:val="0"/>
        </w:rPr>
      </w:pPr>
    </w:p>
    <w:p w14:paraId="06E5F008" w14:textId="31902B16" w:rsidR="00E32045" w:rsidRDefault="095A860C" w:rsidP="03F6369F">
      <w:pPr>
        <w:pStyle w:val="Heading1"/>
        <w:ind w:left="142" w:right="168" w:firstLine="578"/>
        <w:jc w:val="both"/>
        <w:rPr>
          <w:rFonts w:asciiTheme="minorHAnsi" w:hAnsiTheme="minorHAnsi" w:cstheme="minorBidi"/>
          <w:b w:val="0"/>
        </w:rPr>
      </w:pPr>
      <w:r w:rsidRPr="095A860C">
        <w:rPr>
          <w:rFonts w:asciiTheme="minorHAnsi" w:hAnsiTheme="minorHAnsi" w:cstheme="minorBidi"/>
          <w:b w:val="0"/>
        </w:rPr>
        <w:t xml:space="preserve">Our desktop application has been developed using the </w:t>
      </w:r>
      <w:proofErr w:type="spellStart"/>
      <w:r w:rsidRPr="095A860C">
        <w:rPr>
          <w:rFonts w:asciiTheme="minorHAnsi" w:hAnsiTheme="minorHAnsi" w:cstheme="minorBidi"/>
          <w:b w:val="0"/>
        </w:rPr>
        <w:t>Tkinter</w:t>
      </w:r>
      <w:proofErr w:type="spellEnd"/>
      <w:r w:rsidRPr="095A860C">
        <w:rPr>
          <w:rFonts w:asciiTheme="minorHAnsi" w:hAnsiTheme="minorHAnsi" w:cstheme="minorBidi"/>
          <w:b w:val="0"/>
        </w:rPr>
        <w:t xml:space="preserve"> library in Python. The app will allow trainers to take attendance using an RFID reader. When a student taps their RFID card, the attendance information will be stored in a local system in an excel sheet. The excel sheets will also contain the email addresses of students. The application will then send an email to the respective student notifying them of their attendance status in their training sessions.</w:t>
      </w:r>
    </w:p>
    <w:p w14:paraId="3E361E06" w14:textId="5608E3E6" w:rsidR="00E32045" w:rsidRDefault="00E32045" w:rsidP="03F6369F">
      <w:pPr>
        <w:pStyle w:val="Heading1"/>
        <w:ind w:left="142" w:right="168" w:firstLine="578"/>
        <w:jc w:val="both"/>
        <w:rPr>
          <w:rFonts w:asciiTheme="minorHAnsi" w:hAnsiTheme="minorHAnsi" w:cstheme="minorBidi"/>
          <w:b w:val="0"/>
        </w:rPr>
      </w:pPr>
    </w:p>
    <w:p w14:paraId="3D2AB215" w14:textId="6DC512D5" w:rsidR="00E32045" w:rsidRDefault="095A860C" w:rsidP="03F6369F">
      <w:pPr>
        <w:pStyle w:val="Heading1"/>
        <w:ind w:left="142" w:right="168" w:firstLine="578"/>
        <w:jc w:val="both"/>
        <w:rPr>
          <w:rFonts w:asciiTheme="minorHAnsi" w:hAnsiTheme="minorHAnsi" w:cstheme="minorBidi"/>
          <w:b w:val="0"/>
        </w:rPr>
      </w:pPr>
      <w:r w:rsidRPr="095A860C">
        <w:rPr>
          <w:rFonts w:asciiTheme="minorHAnsi" w:hAnsiTheme="minorHAnsi" w:cstheme="minorBidi"/>
          <w:b w:val="0"/>
        </w:rPr>
        <w:t xml:space="preserve">One important feature of this application is the ability to add or remove events instantly. This feature allows users to easily manage their schedules and stay organized. With the ability to add events, users can quickly create new attendance sheets in the application and can take the attendance of the students attending the event. On the other hand, the ability to remove events allows users to free up the data that is not necessary in their application. </w:t>
      </w:r>
    </w:p>
    <w:p w14:paraId="29FEAAAB" w14:textId="5608E3E6" w:rsidR="00E32045" w:rsidRDefault="00E32045" w:rsidP="03F6369F">
      <w:pPr>
        <w:pStyle w:val="Heading1"/>
        <w:ind w:left="142" w:right="168"/>
        <w:jc w:val="both"/>
        <w:rPr>
          <w:rFonts w:asciiTheme="minorHAnsi" w:hAnsiTheme="minorHAnsi" w:cstheme="minorBidi"/>
          <w:b w:val="0"/>
        </w:rPr>
      </w:pPr>
    </w:p>
    <w:p w14:paraId="29E63033" w14:textId="5608E3E6" w:rsidR="00E32045" w:rsidRDefault="03F6369F" w:rsidP="03F6369F">
      <w:pPr>
        <w:pStyle w:val="Heading1"/>
        <w:ind w:left="142" w:right="168" w:firstLine="578"/>
        <w:jc w:val="both"/>
        <w:rPr>
          <w:rFonts w:asciiTheme="minorHAnsi" w:hAnsiTheme="minorHAnsi" w:cstheme="minorBidi"/>
          <w:b w:val="0"/>
        </w:rPr>
      </w:pPr>
      <w:r w:rsidRPr="03F6369F">
        <w:rPr>
          <w:rFonts w:asciiTheme="minorHAnsi" w:hAnsiTheme="minorHAnsi" w:cstheme="minorBidi"/>
          <w:b w:val="0"/>
        </w:rPr>
        <w:t>To ensure easy deployment and maintenance, the app has been deployed in docker. Docker is a containerization platform that enables developers to package their applications along with all their dependencies into a single container. This container can be deployed on any platform without worrying about compatibility issues.</w:t>
      </w:r>
    </w:p>
    <w:p w14:paraId="1B623B44" w14:textId="4C467087" w:rsidR="095A860C" w:rsidRDefault="095A860C" w:rsidP="095A860C">
      <w:pPr>
        <w:pStyle w:val="Heading1"/>
        <w:ind w:left="142" w:right="168" w:firstLine="578"/>
        <w:jc w:val="both"/>
        <w:rPr>
          <w:rFonts w:asciiTheme="minorHAnsi" w:hAnsiTheme="minorHAnsi" w:cstheme="minorBidi"/>
          <w:b w:val="0"/>
        </w:rPr>
      </w:pPr>
    </w:p>
    <w:p w14:paraId="4B539B4D" w14:textId="3F85116C" w:rsidR="095A860C" w:rsidRDefault="095A860C" w:rsidP="095A860C">
      <w:pPr>
        <w:pStyle w:val="Heading1"/>
        <w:ind w:left="142" w:right="168" w:firstLine="578"/>
        <w:jc w:val="both"/>
        <w:rPr>
          <w:rFonts w:asciiTheme="minorHAnsi" w:hAnsiTheme="minorHAnsi" w:cstheme="minorBidi"/>
          <w:b w:val="0"/>
        </w:rPr>
      </w:pPr>
    </w:p>
    <w:p w14:paraId="3D9DF2B7" w14:textId="4B4787A5" w:rsidR="00CC4042" w:rsidRDefault="00E32045" w:rsidP="002E5C38">
      <w:pPr>
        <w:pStyle w:val="Heading1"/>
        <w:ind w:left="142" w:right="168" w:firstLine="720"/>
        <w:jc w:val="center"/>
        <w:rPr>
          <w:rFonts w:asciiTheme="minorHAnsi" w:eastAsiaTheme="minorHAnsi" w:hAnsiTheme="minorHAnsi" w:cstheme="minorBidi"/>
          <w:b w:val="0"/>
          <w:sz w:val="24"/>
          <w:szCs w:val="24"/>
        </w:rPr>
      </w:pPr>
      <w:r>
        <w:rPr>
          <w:noProof/>
        </w:rPr>
        <w:drawing>
          <wp:inline distT="0" distB="0" distL="0" distR="0" wp14:anchorId="6E982A15" wp14:editId="1EF1E411">
            <wp:extent cx="2794000" cy="1747641"/>
            <wp:effectExtent l="0" t="0" r="6350" b="5080"/>
            <wp:docPr id="1" name="Picture 1" descr="6 Benefits of a Good Business Emai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Benefits of a Good Business Emailing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4000" cy="1747641"/>
                    </a:xfrm>
                    <a:prstGeom prst="rect">
                      <a:avLst/>
                    </a:prstGeom>
                    <a:noFill/>
                    <a:ln>
                      <a:noFill/>
                    </a:ln>
                  </pic:spPr>
                </pic:pic>
              </a:graphicData>
            </a:graphic>
          </wp:inline>
        </w:drawing>
      </w:r>
    </w:p>
    <w:p w14:paraId="5C7BE7A8" w14:textId="7D5A5566" w:rsidR="00421A09" w:rsidRDefault="00421A09" w:rsidP="002E5C38">
      <w:pPr>
        <w:ind w:left="142" w:right="168"/>
      </w:pPr>
    </w:p>
    <w:p w14:paraId="15B4BF3B" w14:textId="77777777" w:rsidR="00ED3D74" w:rsidRDefault="00ED3D74" w:rsidP="00ED3D74">
      <w:pPr>
        <w:pStyle w:val="paragraph"/>
        <w:spacing w:before="0" w:beforeAutospacing="0" w:after="0" w:afterAutospacing="0"/>
        <w:jc w:val="center"/>
        <w:textAlignment w:val="baseline"/>
        <w:rPr>
          <w:rStyle w:val="normaltextrun"/>
          <w:rFonts w:ascii="Arial" w:eastAsiaTheme="majorEastAsia" w:hAnsi="Arial" w:cs="Arial"/>
          <w:b/>
          <w:bCs/>
          <w:color w:val="000000"/>
          <w:sz w:val="48"/>
          <w:szCs w:val="48"/>
        </w:rPr>
      </w:pPr>
    </w:p>
    <w:p w14:paraId="21A102ED" w14:textId="4999DB0D" w:rsidR="00ED3D74" w:rsidRPr="002E5C38" w:rsidRDefault="00ED3D74" w:rsidP="00ED3D74">
      <w:pPr>
        <w:pStyle w:val="Heading1"/>
        <w:ind w:left="142" w:right="168"/>
        <w:jc w:val="center"/>
        <w:rPr>
          <w:sz w:val="32"/>
          <w:u w:val="single"/>
        </w:rPr>
      </w:pPr>
      <w:r>
        <w:rPr>
          <w:sz w:val="32"/>
          <w:u w:val="single"/>
        </w:rPr>
        <w:t>PROBLEM STATEMENT</w:t>
      </w:r>
    </w:p>
    <w:p w14:paraId="05250B57" w14:textId="77777777" w:rsidR="00ED3D74" w:rsidRDefault="00ED3D74" w:rsidP="00ED3D74">
      <w:pPr>
        <w:pStyle w:val="paragraph"/>
        <w:spacing w:before="0" w:beforeAutospacing="0" w:after="0" w:afterAutospacing="0"/>
        <w:textAlignment w:val="baseline"/>
        <w:rPr>
          <w:rFonts w:ascii="Segoe UI" w:hAnsi="Segoe UI" w:cs="Segoe UI"/>
          <w:sz w:val="18"/>
          <w:szCs w:val="18"/>
          <w:lang w:val="en-US"/>
        </w:rPr>
      </w:pPr>
    </w:p>
    <w:p w14:paraId="34D97CC7" w14:textId="77777777" w:rsidR="00ED3D74" w:rsidRPr="00ED3D74" w:rsidRDefault="00ED3D74" w:rsidP="00ED3D74">
      <w:pPr>
        <w:pStyle w:val="paragraph"/>
        <w:spacing w:before="0" w:beforeAutospacing="0" w:after="0" w:afterAutospacing="0"/>
        <w:jc w:val="both"/>
        <w:textAlignment w:val="baseline"/>
        <w:rPr>
          <w:rStyle w:val="eop"/>
          <w:rFonts w:asciiTheme="minorHAnsi" w:eastAsiaTheme="majorEastAsia" w:hAnsiTheme="minorHAnsi" w:cstheme="minorHAnsi"/>
          <w:color w:val="000000"/>
          <w:sz w:val="32"/>
          <w:szCs w:val="32"/>
        </w:rPr>
      </w:pPr>
      <w:r w:rsidRPr="00ED3D74">
        <w:rPr>
          <w:rStyle w:val="normaltextrun"/>
          <w:rFonts w:asciiTheme="minorHAnsi" w:eastAsiaTheme="majorEastAsia" w:hAnsiTheme="minorHAnsi" w:cstheme="minorHAnsi"/>
          <w:color w:val="000000"/>
          <w:sz w:val="28"/>
          <w:szCs w:val="32"/>
        </w:rPr>
        <w:t>Students attend classes and make sure to record their attendance on the designated portal. However, despite this effort, they still face the inconvenience of having to manually log into the portal just to check the status of their attendance. This is because the portal does not provide automatic updates or notifications regarding attendance status.</w:t>
      </w:r>
      <w:r w:rsidRPr="00ED3D74">
        <w:rPr>
          <w:rStyle w:val="eop"/>
          <w:rFonts w:asciiTheme="minorHAnsi" w:eastAsiaTheme="majorEastAsia" w:hAnsiTheme="minorHAnsi" w:cstheme="minorHAnsi"/>
          <w:color w:val="000000"/>
          <w:sz w:val="32"/>
          <w:szCs w:val="32"/>
        </w:rPr>
        <w:t> </w:t>
      </w:r>
    </w:p>
    <w:p w14:paraId="6A6870E6" w14:textId="77777777" w:rsidR="00ED3D74" w:rsidRPr="00ED3D74" w:rsidRDefault="00ED3D74" w:rsidP="00ED3D74">
      <w:pPr>
        <w:pStyle w:val="paragraph"/>
        <w:spacing w:before="0" w:beforeAutospacing="0" w:after="0" w:afterAutospacing="0"/>
        <w:jc w:val="both"/>
        <w:textAlignment w:val="baseline"/>
        <w:rPr>
          <w:rFonts w:asciiTheme="minorHAnsi" w:hAnsiTheme="minorHAnsi" w:cstheme="minorHAnsi"/>
          <w:sz w:val="20"/>
          <w:szCs w:val="20"/>
        </w:rPr>
      </w:pPr>
    </w:p>
    <w:p w14:paraId="1694B43D" w14:textId="72BFDA0B" w:rsidR="00ED3D74" w:rsidRPr="00ED3D74" w:rsidRDefault="00ED3D74" w:rsidP="2844AF47">
      <w:pPr>
        <w:pStyle w:val="paragraph"/>
        <w:spacing w:before="0" w:beforeAutospacing="0" w:after="0" w:afterAutospacing="0"/>
        <w:ind w:firstLine="720"/>
        <w:jc w:val="both"/>
        <w:textAlignment w:val="baseline"/>
        <w:rPr>
          <w:rStyle w:val="eop"/>
          <w:rFonts w:asciiTheme="minorHAnsi" w:eastAsiaTheme="majorEastAsia" w:hAnsiTheme="minorHAnsi" w:cstheme="minorBidi"/>
          <w:color w:val="000000"/>
          <w:sz w:val="32"/>
          <w:szCs w:val="32"/>
        </w:rPr>
      </w:pPr>
      <w:r w:rsidRPr="2844AF47">
        <w:rPr>
          <w:rStyle w:val="normaltextrun"/>
          <w:rFonts w:asciiTheme="minorHAnsi" w:eastAsiaTheme="majorEastAsia" w:hAnsiTheme="minorHAnsi" w:cstheme="minorBidi"/>
          <w:color w:val="000000" w:themeColor="text1"/>
          <w:sz w:val="28"/>
          <w:szCs w:val="28"/>
        </w:rPr>
        <w:t>In addition, there are instances where technical difficulties occur</w:t>
      </w:r>
      <w:r w:rsidR="2844AF47" w:rsidRPr="2844AF47">
        <w:rPr>
          <w:rStyle w:val="normaltextrun"/>
          <w:rFonts w:asciiTheme="minorHAnsi" w:eastAsiaTheme="majorEastAsia" w:hAnsiTheme="minorHAnsi" w:cstheme="minorBidi"/>
          <w:color w:val="000000" w:themeColor="text1"/>
          <w:sz w:val="28"/>
          <w:szCs w:val="28"/>
        </w:rPr>
        <w:t>,</w:t>
      </w:r>
      <w:r w:rsidRPr="2844AF47">
        <w:rPr>
          <w:rStyle w:val="normaltextrun"/>
          <w:rFonts w:asciiTheme="minorHAnsi" w:eastAsiaTheme="majorEastAsia" w:hAnsiTheme="minorHAnsi" w:cstheme="minorBidi"/>
          <w:color w:val="000000" w:themeColor="text1"/>
          <w:sz w:val="28"/>
          <w:szCs w:val="28"/>
        </w:rPr>
        <w:t xml:space="preserve"> and the attendance record is recorded as absent even though the student attended the class. In such cases, students are left in the dark and cannot determine their attendance status unless they manually check their account on the portal.</w:t>
      </w:r>
      <w:r w:rsidRPr="2844AF47">
        <w:rPr>
          <w:rStyle w:val="eop"/>
          <w:rFonts w:asciiTheme="minorHAnsi" w:eastAsiaTheme="majorEastAsia" w:hAnsiTheme="minorHAnsi" w:cstheme="minorBidi"/>
          <w:color w:val="000000" w:themeColor="text1"/>
          <w:sz w:val="32"/>
          <w:szCs w:val="32"/>
        </w:rPr>
        <w:t> </w:t>
      </w:r>
    </w:p>
    <w:p w14:paraId="3DDBEDFC" w14:textId="77777777" w:rsidR="00ED3D74" w:rsidRPr="00ED3D74" w:rsidRDefault="00ED3D74" w:rsidP="00ED3D74">
      <w:pPr>
        <w:pStyle w:val="paragraph"/>
        <w:spacing w:before="0" w:beforeAutospacing="0" w:after="0" w:afterAutospacing="0"/>
        <w:jc w:val="both"/>
        <w:textAlignment w:val="baseline"/>
        <w:rPr>
          <w:rFonts w:asciiTheme="minorHAnsi" w:hAnsiTheme="minorHAnsi" w:cstheme="minorHAnsi"/>
          <w:sz w:val="20"/>
          <w:szCs w:val="20"/>
        </w:rPr>
      </w:pPr>
    </w:p>
    <w:p w14:paraId="61D348BF" w14:textId="77777777" w:rsidR="00ED3D74" w:rsidRPr="00ED3D74" w:rsidRDefault="00ED3D74" w:rsidP="2844AF47">
      <w:pPr>
        <w:pStyle w:val="paragraph"/>
        <w:spacing w:before="0" w:beforeAutospacing="0" w:after="0" w:afterAutospacing="0"/>
        <w:ind w:firstLine="720"/>
        <w:jc w:val="both"/>
        <w:textAlignment w:val="baseline"/>
        <w:rPr>
          <w:rStyle w:val="eop"/>
          <w:rFonts w:asciiTheme="minorHAnsi" w:eastAsiaTheme="majorEastAsia" w:hAnsiTheme="minorHAnsi" w:cstheme="minorBidi"/>
          <w:color w:val="000000"/>
          <w:sz w:val="32"/>
          <w:szCs w:val="32"/>
        </w:rPr>
      </w:pPr>
      <w:r w:rsidRPr="2844AF47">
        <w:rPr>
          <w:rStyle w:val="normaltextrun"/>
          <w:rFonts w:asciiTheme="minorHAnsi" w:eastAsiaTheme="majorEastAsia" w:hAnsiTheme="minorHAnsi" w:cstheme="minorBidi"/>
          <w:color w:val="000000" w:themeColor="text1"/>
          <w:sz w:val="28"/>
          <w:szCs w:val="28"/>
        </w:rPr>
        <w:t>Furthermore, data on attending students is manually separated and provided to the appropriate colleges. This manual process can be inefficient and prone to errors. In some cases, attendance may be recorded as present in the training database but marked as absent at the college. This poses a problem for students because they have no other way to justify their presence other than to physically show up and obtain a formal document from the training institution stating that they were present.</w:t>
      </w:r>
      <w:r w:rsidRPr="2844AF47">
        <w:rPr>
          <w:rStyle w:val="eop"/>
          <w:rFonts w:asciiTheme="minorHAnsi" w:eastAsiaTheme="majorEastAsia" w:hAnsiTheme="minorHAnsi" w:cstheme="minorBidi"/>
          <w:color w:val="000000" w:themeColor="text1"/>
          <w:sz w:val="32"/>
          <w:szCs w:val="32"/>
        </w:rPr>
        <w:t> </w:t>
      </w:r>
    </w:p>
    <w:p w14:paraId="42926437" w14:textId="77777777" w:rsidR="00ED3D74" w:rsidRPr="00ED3D74" w:rsidRDefault="00ED3D74" w:rsidP="00ED3D74">
      <w:pPr>
        <w:pStyle w:val="paragraph"/>
        <w:spacing w:before="0" w:beforeAutospacing="0" w:after="0" w:afterAutospacing="0"/>
        <w:jc w:val="both"/>
        <w:textAlignment w:val="baseline"/>
        <w:rPr>
          <w:rFonts w:asciiTheme="minorHAnsi" w:hAnsiTheme="minorHAnsi" w:cstheme="minorHAnsi"/>
          <w:sz w:val="20"/>
          <w:szCs w:val="20"/>
        </w:rPr>
      </w:pPr>
    </w:p>
    <w:p w14:paraId="019AB742" w14:textId="77777777" w:rsidR="00ED3D74" w:rsidRPr="00ED3D74" w:rsidRDefault="00ED3D74" w:rsidP="2844AF47">
      <w:pPr>
        <w:pStyle w:val="paragraph"/>
        <w:spacing w:before="0" w:beforeAutospacing="0" w:after="0" w:afterAutospacing="0"/>
        <w:ind w:firstLine="720"/>
        <w:jc w:val="both"/>
        <w:textAlignment w:val="baseline"/>
        <w:rPr>
          <w:rStyle w:val="eop"/>
          <w:rFonts w:asciiTheme="minorHAnsi" w:eastAsiaTheme="majorEastAsia" w:hAnsiTheme="minorHAnsi" w:cstheme="minorBidi"/>
          <w:color w:val="000000"/>
          <w:sz w:val="32"/>
          <w:szCs w:val="32"/>
        </w:rPr>
      </w:pPr>
      <w:r w:rsidRPr="2844AF47">
        <w:rPr>
          <w:rStyle w:val="normaltextrun"/>
          <w:rFonts w:asciiTheme="minorHAnsi" w:eastAsiaTheme="majorEastAsia" w:hAnsiTheme="minorHAnsi" w:cstheme="minorBidi"/>
          <w:color w:val="000000" w:themeColor="text1"/>
          <w:sz w:val="28"/>
          <w:szCs w:val="28"/>
        </w:rPr>
        <w:t>While the data from regular training sessions is kept in the database, there seems to be a lack of organization when it comes to recording data from new programmes or events. This could lead to inconsistencies and confusion when it comes to tracking attendance records for these events.</w:t>
      </w:r>
      <w:r w:rsidRPr="2844AF47">
        <w:rPr>
          <w:rStyle w:val="eop"/>
          <w:rFonts w:asciiTheme="minorHAnsi" w:eastAsiaTheme="majorEastAsia" w:hAnsiTheme="minorHAnsi" w:cstheme="minorBidi"/>
          <w:color w:val="000000" w:themeColor="text1"/>
          <w:sz w:val="32"/>
          <w:szCs w:val="32"/>
        </w:rPr>
        <w:t> </w:t>
      </w:r>
    </w:p>
    <w:p w14:paraId="06E795C5" w14:textId="77777777" w:rsidR="00ED3D74" w:rsidRPr="00ED3D74" w:rsidRDefault="00ED3D74" w:rsidP="00ED3D74">
      <w:pPr>
        <w:pStyle w:val="paragraph"/>
        <w:spacing w:before="0" w:beforeAutospacing="0" w:after="0" w:afterAutospacing="0"/>
        <w:jc w:val="both"/>
        <w:textAlignment w:val="baseline"/>
        <w:rPr>
          <w:rFonts w:asciiTheme="minorHAnsi" w:hAnsiTheme="minorHAnsi" w:cstheme="minorHAnsi"/>
          <w:sz w:val="20"/>
          <w:szCs w:val="20"/>
        </w:rPr>
      </w:pPr>
    </w:p>
    <w:p w14:paraId="277519B9" w14:textId="77777777" w:rsidR="00ED3D74" w:rsidRPr="00ED3D74" w:rsidRDefault="00ED3D74" w:rsidP="2844AF47">
      <w:pPr>
        <w:pStyle w:val="paragraph"/>
        <w:spacing w:before="0" w:beforeAutospacing="0" w:after="0" w:afterAutospacing="0"/>
        <w:ind w:firstLine="720"/>
        <w:jc w:val="both"/>
        <w:textAlignment w:val="baseline"/>
        <w:rPr>
          <w:rFonts w:asciiTheme="minorHAnsi" w:hAnsiTheme="minorHAnsi" w:cstheme="minorBidi"/>
          <w:sz w:val="20"/>
          <w:szCs w:val="20"/>
        </w:rPr>
      </w:pPr>
      <w:r w:rsidRPr="2844AF47">
        <w:rPr>
          <w:rStyle w:val="normaltextrun"/>
          <w:rFonts w:asciiTheme="minorHAnsi" w:eastAsiaTheme="majorEastAsia" w:hAnsiTheme="minorHAnsi" w:cstheme="minorBidi"/>
          <w:color w:val="000000" w:themeColor="text1"/>
          <w:sz w:val="28"/>
          <w:szCs w:val="28"/>
        </w:rPr>
        <w:t>Overall, to make the process easy and efficient, we made improvements and upgrades to the system to provide automatic updates and notifications, reduce the manual process, and ensure accurate tracking of attendance records.</w:t>
      </w:r>
      <w:r w:rsidRPr="2844AF47">
        <w:rPr>
          <w:rStyle w:val="eop"/>
          <w:rFonts w:asciiTheme="minorHAnsi" w:eastAsiaTheme="majorEastAsia" w:hAnsiTheme="minorHAnsi" w:cstheme="minorBidi"/>
          <w:color w:val="000000" w:themeColor="text1"/>
          <w:sz w:val="32"/>
          <w:szCs w:val="32"/>
        </w:rPr>
        <w:t> </w:t>
      </w:r>
    </w:p>
    <w:p w14:paraId="06ACC1FD" w14:textId="4440EDDB" w:rsidR="00ED3D74" w:rsidRDefault="00D070B9" w:rsidP="002E5C38">
      <w:pPr>
        <w:ind w:left="142" w:right="168"/>
        <w:jc w:val="center"/>
        <w:rPr>
          <w:color w:val="000000" w:themeColor="tex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02D798C" w14:textId="12C76650" w:rsidR="007353D4" w:rsidRPr="002E5C38" w:rsidRDefault="007353D4" w:rsidP="002E5C38">
      <w:pPr>
        <w:ind w:left="142" w:right="168"/>
        <w:jc w:val="center"/>
        <w:rPr>
          <w:color w:val="000000" w:themeColor="tex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SCOPE OF THE PROJECT</w:t>
      </w:r>
    </w:p>
    <w:p w14:paraId="1A79D1CF" w14:textId="77777777" w:rsidR="002E5C38" w:rsidRDefault="002E5C38"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F37442" w14:textId="3B521A03" w:rsidR="2844AF47" w:rsidRDefault="2844AF47" w:rsidP="008107DE">
      <w:pPr>
        <w:ind w:left="140" w:right="168"/>
        <w:jc w:val="both"/>
        <w:rPr>
          <w:rFonts w:eastAsiaTheme="minorEastAsia"/>
          <w:color w:val="000000" w:themeColor="text1"/>
          <w:sz w:val="28"/>
          <w:szCs w:val="28"/>
        </w:rPr>
      </w:pPr>
      <w:r w:rsidRPr="2844AF47">
        <w:rPr>
          <w:rFonts w:eastAsiaTheme="minorEastAsia"/>
          <w:color w:val="000000" w:themeColor="text1"/>
          <w:sz w:val="28"/>
          <w:szCs w:val="28"/>
        </w:rPr>
        <w:t>The project will focus on the development of an attendance tracking system for students at a college. The system will automate the process of tracking and reporting attendance, and will include a user interface for trainers to monitor attendance and view attendance data. The project will not include any other features or functionalities beyond attendance tracking.</w:t>
      </w:r>
    </w:p>
    <w:p w14:paraId="11FFFE7A" w14:textId="77777777" w:rsidR="008107DE" w:rsidRPr="008107DE" w:rsidRDefault="008107DE" w:rsidP="008107DE">
      <w:pPr>
        <w:ind w:left="140" w:right="168"/>
        <w:jc w:val="both"/>
        <w:rPr>
          <w:rFonts w:eastAsiaTheme="minorEastAsia"/>
          <w:color w:val="000000" w:themeColor="text1"/>
          <w:sz w:val="28"/>
          <w:szCs w:val="28"/>
        </w:rPr>
      </w:pPr>
    </w:p>
    <w:p w14:paraId="4CCD77A0" w14:textId="4C07D207" w:rsidR="2844AF47" w:rsidRDefault="2844AF47" w:rsidP="008107DE">
      <w:pPr>
        <w:ind w:left="140" w:right="168" w:firstLine="580"/>
        <w:jc w:val="both"/>
        <w:rPr>
          <w:rFonts w:eastAsiaTheme="minorEastAsia"/>
          <w:color w:val="000000" w:themeColor="text1"/>
          <w:sz w:val="28"/>
          <w:szCs w:val="28"/>
        </w:rPr>
      </w:pPr>
      <w:r w:rsidRPr="2844AF47">
        <w:rPr>
          <w:rFonts w:eastAsiaTheme="minorEastAsia"/>
          <w:color w:val="000000" w:themeColor="text1"/>
          <w:sz w:val="28"/>
          <w:szCs w:val="28"/>
        </w:rPr>
        <w:t>The primary objective of the project is to eliminate the manual attendance system by automating the process of tracking and reporting attendance. The system should be able to accurately record which students are present for each session and separate the attendance data for those students who are present from those who are absent. The attendance data should then be forwarded to the appropriate college emails.</w:t>
      </w:r>
    </w:p>
    <w:p w14:paraId="3069C9D6" w14:textId="77777777" w:rsidR="008107DE" w:rsidRPr="008107DE" w:rsidRDefault="008107DE" w:rsidP="008107DE">
      <w:pPr>
        <w:ind w:left="140" w:right="168" w:firstLine="580"/>
        <w:jc w:val="both"/>
        <w:rPr>
          <w:rFonts w:eastAsiaTheme="minorEastAsia"/>
          <w:color w:val="000000" w:themeColor="text1"/>
          <w:sz w:val="28"/>
          <w:szCs w:val="28"/>
        </w:rPr>
      </w:pPr>
    </w:p>
    <w:p w14:paraId="07910D15" w14:textId="0ED9B594" w:rsidR="2844AF47" w:rsidRDefault="2844AF47" w:rsidP="008107DE">
      <w:pPr>
        <w:ind w:left="140" w:right="168" w:firstLine="580"/>
        <w:jc w:val="both"/>
        <w:rPr>
          <w:rFonts w:eastAsiaTheme="minorEastAsia"/>
          <w:color w:val="000000" w:themeColor="text1"/>
          <w:sz w:val="28"/>
          <w:szCs w:val="28"/>
        </w:rPr>
      </w:pPr>
      <w:r w:rsidRPr="2844AF47">
        <w:rPr>
          <w:rFonts w:eastAsiaTheme="minorEastAsia"/>
          <w:color w:val="000000" w:themeColor="text1"/>
          <w:sz w:val="28"/>
          <w:szCs w:val="28"/>
        </w:rPr>
        <w:t>The deliverables for the project will include a fully functional attendance tracking system, including the user interface for trainers to monitor attendance and view attendance data. The system should be able to scale to accommodate large numbers of students and sessions, and it should be secure to protect student data. Additionally, the project may involve documentation, training materials, and support for the adoption and integration of the system into existing processes at the college or university.</w:t>
      </w:r>
    </w:p>
    <w:p w14:paraId="35F5F664" w14:textId="77777777" w:rsidR="008107DE" w:rsidRPr="008107DE" w:rsidRDefault="008107DE" w:rsidP="008107DE">
      <w:pPr>
        <w:ind w:left="140" w:right="168" w:firstLine="580"/>
        <w:jc w:val="both"/>
        <w:rPr>
          <w:rFonts w:eastAsiaTheme="minorEastAsia"/>
          <w:color w:val="000000" w:themeColor="text1"/>
          <w:sz w:val="28"/>
          <w:szCs w:val="28"/>
        </w:rPr>
      </w:pPr>
    </w:p>
    <w:p w14:paraId="03A17ED1" w14:textId="2FA98490" w:rsidR="2844AF47" w:rsidRDefault="2844AF47" w:rsidP="008107DE">
      <w:pPr>
        <w:ind w:left="140" w:right="168" w:firstLine="580"/>
        <w:jc w:val="both"/>
        <w:rPr>
          <w:rFonts w:eastAsiaTheme="minorEastAsia"/>
          <w:color w:val="000000" w:themeColor="text1"/>
          <w:sz w:val="28"/>
          <w:szCs w:val="28"/>
        </w:rPr>
      </w:pPr>
      <w:r w:rsidRPr="2844AF47">
        <w:rPr>
          <w:rFonts w:eastAsiaTheme="minorEastAsia"/>
          <w:color w:val="000000" w:themeColor="text1"/>
          <w:sz w:val="28"/>
          <w:szCs w:val="28"/>
        </w:rPr>
        <w:t>The project will have budget, time, and resource constraints. The budget for the project will be limited, and the project will need to be completed within a specific timeframe. The development team will have limited resources, and will need to work efficiently to ensure that the project is completed on time and within budget. Additionally, the system will need to comply with any regulatory or legal requirements related to the collection and storage of student data.</w:t>
      </w:r>
    </w:p>
    <w:p w14:paraId="7BF56EFE" w14:textId="591F8388" w:rsidR="2844AF47" w:rsidRDefault="2844AF47" w:rsidP="2844AF47">
      <w:pPr>
        <w:ind w:right="168"/>
        <w:jc w:val="both"/>
      </w:pPr>
      <w:r w:rsidRPr="2844AF47">
        <w:rPr>
          <w:rFonts w:eastAsiaTheme="minorEastAsia"/>
          <w:color w:val="000000" w:themeColor="text1"/>
          <w:sz w:val="28"/>
          <w:szCs w:val="28"/>
        </w:rPr>
        <w:t xml:space="preserve"> </w:t>
      </w:r>
    </w:p>
    <w:p w14:paraId="47017080" w14:textId="77777777" w:rsid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4CE5DDC" w14:textId="158E962B" w:rsidR="007353D4" w:rsidRPr="002E5C38" w:rsidRDefault="007B0F69"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PURPOSE OF THE PROJECT</w:t>
      </w:r>
    </w:p>
    <w:p w14:paraId="7A7898E7" w14:textId="77777777" w:rsidR="00D83A54" w:rsidRDefault="00D83A54" w:rsidP="0062405C">
      <w:pPr>
        <w:ind w:left="140" w:right="160" w:firstLine="2"/>
        <w:jc w:val="both"/>
        <w:rPr>
          <w:rFonts w:ascii="Times New Roman" w:eastAsia="Times New Roman" w:hAnsi="Times New Roman" w:cs="Times New Roman"/>
          <w:color w:val="000000" w:themeColor="text1"/>
          <w:sz w:val="28"/>
          <w:szCs w:val="28"/>
        </w:rPr>
      </w:pPr>
    </w:p>
    <w:p w14:paraId="265805AC" w14:textId="5C27B5DC" w:rsidR="007B0F69" w:rsidRDefault="2844AF47" w:rsidP="0062405C">
      <w:pPr>
        <w:ind w:left="140" w:right="160" w:firstLine="2"/>
        <w:jc w:val="both"/>
        <w:rPr>
          <w:rFonts w:ascii="Times New Roman" w:eastAsia="Times New Roman" w:hAnsi="Times New Roman" w:cs="Times New Roman"/>
          <w:color w:val="000000" w:themeColor="text1"/>
          <w:sz w:val="28"/>
          <w:szCs w:val="28"/>
        </w:rPr>
      </w:pPr>
      <w:r w:rsidRPr="2844AF47">
        <w:rPr>
          <w:rFonts w:ascii="Times New Roman" w:eastAsia="Times New Roman" w:hAnsi="Times New Roman" w:cs="Times New Roman"/>
          <w:color w:val="000000" w:themeColor="text1"/>
          <w:sz w:val="28"/>
          <w:szCs w:val="28"/>
        </w:rPr>
        <w:t>This application aims to revolutionize the attendance tracking process by replacing the traditional manual system with automation. The program automatically segregates and forwards attendance data of present students to their respective college emails, simplifying the verification process for students and easing attendance management for institutes. Moreover, trainers can conveniently monitor the attendance of each trainee with ease.</w:t>
      </w:r>
    </w:p>
    <w:p w14:paraId="1506636B" w14:textId="77777777" w:rsidR="008107DE" w:rsidRPr="007B0F69" w:rsidRDefault="008107DE" w:rsidP="0062405C">
      <w:pPr>
        <w:ind w:left="140" w:right="160" w:firstLine="2"/>
        <w:jc w:val="both"/>
        <w:rPr>
          <w:rFonts w:ascii="Times New Roman" w:eastAsia="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32ACCE" w14:textId="17847D87" w:rsidR="007B0F69" w:rsidRDefault="2844AF47" w:rsidP="0062405C">
      <w:pPr>
        <w:ind w:left="140" w:right="160" w:firstLine="580"/>
        <w:jc w:val="both"/>
        <w:rPr>
          <w:rFonts w:ascii="Times New Roman" w:eastAsia="Times New Roman" w:hAnsi="Times New Roman" w:cs="Times New Roman"/>
          <w:color w:val="000000" w:themeColor="text1"/>
          <w:sz w:val="28"/>
          <w:szCs w:val="28"/>
        </w:rPr>
      </w:pPr>
      <w:r w:rsidRPr="2844AF47">
        <w:rPr>
          <w:rFonts w:ascii="Times New Roman" w:eastAsia="Times New Roman" w:hAnsi="Times New Roman" w:cs="Times New Roman"/>
          <w:color w:val="000000" w:themeColor="text1"/>
          <w:sz w:val="28"/>
          <w:szCs w:val="28"/>
        </w:rPr>
        <w:t>The benefits of this application extend beyond simplifying attendance tracking. With automation, organizations can respond more rapidly to changing requirements, as checking attendance status becomes quicker and more manageable. This increased flexibility allows institutions to adapt to new challenges with ease.</w:t>
      </w:r>
    </w:p>
    <w:p w14:paraId="4D343E86" w14:textId="77777777" w:rsidR="008107DE" w:rsidRPr="007B0F69" w:rsidRDefault="008107DE" w:rsidP="0062405C">
      <w:pPr>
        <w:ind w:left="140" w:right="160" w:firstLine="580"/>
        <w:jc w:val="both"/>
        <w:rPr>
          <w:rFonts w:ascii="Times New Roman" w:eastAsia="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62A2E4" w14:textId="5235FC48" w:rsidR="007B0F69" w:rsidRDefault="2844AF47" w:rsidP="0062405C">
      <w:pPr>
        <w:ind w:left="140" w:right="160" w:firstLine="580"/>
        <w:jc w:val="both"/>
        <w:rPr>
          <w:rFonts w:ascii="Times New Roman" w:eastAsia="Times New Roman" w:hAnsi="Times New Roman" w:cs="Times New Roman"/>
          <w:color w:val="000000" w:themeColor="text1"/>
          <w:sz w:val="28"/>
          <w:szCs w:val="28"/>
        </w:rPr>
      </w:pPr>
      <w:r w:rsidRPr="2844AF47">
        <w:rPr>
          <w:rFonts w:ascii="Times New Roman" w:eastAsia="Times New Roman" w:hAnsi="Times New Roman" w:cs="Times New Roman"/>
          <w:color w:val="000000" w:themeColor="text1"/>
          <w:sz w:val="28"/>
          <w:szCs w:val="28"/>
        </w:rPr>
        <w:t>Automation also ensures consistency and reliability of data, reducing the risk of errors and increasing overall system reliability. This not only simplifies the attendance tracking process but also minimizes errors that could lead to discrepancies in attendance records.</w:t>
      </w:r>
    </w:p>
    <w:p w14:paraId="4A83AC02" w14:textId="77777777" w:rsidR="008107DE" w:rsidRPr="007B0F69" w:rsidRDefault="008107DE" w:rsidP="0062405C">
      <w:pPr>
        <w:ind w:left="140" w:right="160" w:firstLine="580"/>
        <w:jc w:val="both"/>
        <w:rPr>
          <w:rFonts w:ascii="Times New Roman" w:eastAsia="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0B5521" w14:textId="05F57165" w:rsidR="007B0F69" w:rsidRDefault="2844AF47" w:rsidP="0062405C">
      <w:pPr>
        <w:ind w:left="140" w:right="160" w:firstLine="580"/>
        <w:jc w:val="both"/>
        <w:rPr>
          <w:rFonts w:ascii="Times New Roman" w:eastAsia="Times New Roman" w:hAnsi="Times New Roman" w:cs="Times New Roman"/>
          <w:color w:val="000000" w:themeColor="text1"/>
          <w:sz w:val="28"/>
          <w:szCs w:val="28"/>
        </w:rPr>
      </w:pPr>
      <w:r w:rsidRPr="2844AF47">
        <w:rPr>
          <w:rFonts w:ascii="Times New Roman" w:eastAsia="Times New Roman" w:hAnsi="Times New Roman" w:cs="Times New Roman"/>
          <w:color w:val="000000" w:themeColor="text1"/>
          <w:sz w:val="28"/>
          <w:szCs w:val="28"/>
        </w:rPr>
        <w:t xml:space="preserve">In addition to improving reliability, this application reduces the </w:t>
      </w:r>
      <w:r w:rsidR="007B0F69" w:rsidRPr="2844AF47">
        <w:rPr>
          <w:rFonts w:ascii="Times New Roman" w:eastAsia="Times New Roman" w:hAnsi="Times New Roman" w:cs="Times New Roman"/>
          <w:color w:val="000000" w:themeColor="text1"/>
          <w:sz w:val="28"/>
          <w:szCs w:val="28"/>
        </w:rPr>
        <w:t>operational overhead</w:t>
      </w:r>
      <w:r w:rsidRPr="2844AF47">
        <w:rPr>
          <w:rFonts w:ascii="Times New Roman" w:eastAsia="Times New Roman" w:hAnsi="Times New Roman" w:cs="Times New Roman"/>
          <w:color w:val="000000" w:themeColor="text1"/>
          <w:sz w:val="28"/>
          <w:szCs w:val="28"/>
        </w:rPr>
        <w:t xml:space="preserve"> associated with managing attendance manually.</w:t>
      </w:r>
      <w:r w:rsidR="007B0F69" w:rsidRPr="2844AF47">
        <w:rPr>
          <w:rFonts w:ascii="Times New Roman" w:eastAsia="Times New Roman" w:hAnsi="Times New Roman" w:cs="Times New Roman"/>
          <w:color w:val="000000" w:themeColor="text1"/>
          <w:sz w:val="28"/>
          <w:szCs w:val="28"/>
        </w:rPr>
        <w:t xml:space="preserve"> By </w:t>
      </w:r>
      <w:r w:rsidRPr="2844AF47">
        <w:rPr>
          <w:rFonts w:ascii="Times New Roman" w:eastAsia="Times New Roman" w:hAnsi="Times New Roman" w:cs="Times New Roman"/>
          <w:color w:val="000000" w:themeColor="text1"/>
          <w:sz w:val="28"/>
          <w:szCs w:val="28"/>
        </w:rPr>
        <w:t>automating attendance tracking</w:t>
      </w:r>
      <w:r w:rsidR="007B0F69" w:rsidRPr="2844AF47">
        <w:rPr>
          <w:rFonts w:ascii="Times New Roman" w:eastAsia="Times New Roman" w:hAnsi="Times New Roman" w:cs="Times New Roman"/>
          <w:color w:val="000000" w:themeColor="text1"/>
          <w:sz w:val="28"/>
          <w:szCs w:val="28"/>
        </w:rPr>
        <w:t xml:space="preserve">, organizations can </w:t>
      </w:r>
      <w:r w:rsidRPr="2844AF47">
        <w:rPr>
          <w:rFonts w:ascii="Times New Roman" w:eastAsia="Times New Roman" w:hAnsi="Times New Roman" w:cs="Times New Roman"/>
          <w:color w:val="000000" w:themeColor="text1"/>
          <w:sz w:val="28"/>
          <w:szCs w:val="28"/>
        </w:rPr>
        <w:t xml:space="preserve">significantly </w:t>
      </w:r>
      <w:r w:rsidR="007B0F69" w:rsidRPr="2844AF47">
        <w:rPr>
          <w:rFonts w:ascii="Times New Roman" w:eastAsia="Times New Roman" w:hAnsi="Times New Roman" w:cs="Times New Roman"/>
          <w:color w:val="000000" w:themeColor="text1"/>
          <w:sz w:val="28"/>
          <w:szCs w:val="28"/>
        </w:rPr>
        <w:t>reduce the amount of manual effort required</w:t>
      </w:r>
      <w:r w:rsidRPr="2844AF47">
        <w:rPr>
          <w:rFonts w:ascii="Times New Roman" w:eastAsia="Times New Roman" w:hAnsi="Times New Roman" w:cs="Times New Roman"/>
          <w:color w:val="000000" w:themeColor="text1"/>
          <w:sz w:val="28"/>
          <w:szCs w:val="28"/>
        </w:rPr>
        <w:t>, freeing up time and resources for other critical tasks.</w:t>
      </w:r>
    </w:p>
    <w:p w14:paraId="6BE5FDA0" w14:textId="77777777" w:rsidR="008107DE" w:rsidRPr="007B0F69" w:rsidRDefault="008107DE" w:rsidP="0062405C">
      <w:pPr>
        <w:ind w:left="140" w:right="160" w:firstLine="580"/>
        <w:jc w:val="both"/>
        <w:rPr>
          <w:rFonts w:ascii="Times New Roman" w:eastAsia="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AF416" w14:textId="44443A91" w:rsidR="007B0F69" w:rsidRPr="007B0F69" w:rsidRDefault="2844AF47" w:rsidP="0062405C">
      <w:pPr>
        <w:ind w:left="140" w:right="160" w:firstLine="580"/>
        <w:jc w:val="both"/>
        <w:rPr>
          <w:rFonts w:ascii="Times New Roman" w:eastAsia="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2844AF47">
        <w:rPr>
          <w:rFonts w:ascii="Times New Roman" w:eastAsia="Times New Roman" w:hAnsi="Times New Roman" w:cs="Times New Roman"/>
          <w:color w:val="000000" w:themeColor="text1"/>
          <w:sz w:val="28"/>
          <w:szCs w:val="28"/>
        </w:rPr>
        <w:t>In conclusion, this application is a game-changer for attendance tracking, offering a wide range of benefits that improve efficiency, reliability, and consistency while reducing the burden of managing attendance manually</w:t>
      </w:r>
      <w:r w:rsidR="007B0F69" w:rsidRPr="2844AF47">
        <w:rPr>
          <w:rFonts w:ascii="Times New Roman" w:eastAsia="Times New Roman" w:hAnsi="Times New Roman" w:cs="Times New Roman"/>
          <w:color w:val="000000" w:themeColor="text1"/>
          <w:sz w:val="28"/>
          <w:szCs w:val="28"/>
        </w:rPr>
        <w:t>.</w:t>
      </w:r>
    </w:p>
    <w:p w14:paraId="41C584FC" w14:textId="565A8F5D" w:rsidR="2844AF47" w:rsidRDefault="2844AF47" w:rsidP="2844AF47">
      <w:pPr>
        <w:ind w:right="168"/>
        <w:rPr>
          <w:color w:val="000000" w:themeColor="text1"/>
        </w:rPr>
      </w:pPr>
    </w:p>
    <w:p w14:paraId="7318B2C1" w14:textId="77777777" w:rsidR="0069282D" w:rsidRDefault="0069282D"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6E71ACAC" w14:textId="77777777" w:rsidR="009A200B" w:rsidRDefault="0069282D" w:rsidP="009A200B">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TOOLS USED</w:t>
      </w:r>
    </w:p>
    <w:p w14:paraId="5A33EDBC" w14:textId="3EEB92F6" w:rsidR="009A200B" w:rsidRPr="00A8359E" w:rsidRDefault="00444B6C" w:rsidP="009A200B">
      <w:pPr>
        <w:ind w:left="142" w:right="168"/>
        <w:jc w:val="both"/>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Programming</w:t>
      </w:r>
      <w:r w:rsidR="00B6441E" w:rsidRPr="00A8359E">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6E89657" w14:textId="76EF6CF5" w:rsidR="005A2380" w:rsidRPr="00A8359E" w:rsidRDefault="009A200B" w:rsidP="009A200B">
      <w:pPr>
        <w:ind w:left="142" w:right="168"/>
        <w:jc w:val="both"/>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create the application, we used python programming and in that, we have used many libraries and modules.</w:t>
      </w:r>
    </w:p>
    <w:p w14:paraId="1F5E5A48" w14:textId="5B58EF13" w:rsidR="009A200B" w:rsidRPr="00A8359E" w:rsidRDefault="009A200B" w:rsidP="009A200B">
      <w:pPr>
        <w:ind w:left="142"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libraries and modules we have used are:</w:t>
      </w:r>
    </w:p>
    <w:p w14:paraId="7B5544BA" w14:textId="7AD1B40D" w:rsidR="009A200B" w:rsidRPr="00A8359E" w:rsidRDefault="009A200B" w:rsidP="009A200B">
      <w:pPr>
        <w:pStyle w:val="ListParagraph"/>
        <w:numPr>
          <w:ilvl w:val="0"/>
          <w:numId w:val="6"/>
        </w:numPr>
        <w:ind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p>
    <w:p w14:paraId="4C7FE518" w14:textId="6BC3EFBB" w:rsidR="005A2380" w:rsidRPr="00A8359E" w:rsidRDefault="009A200B" w:rsidP="009A200B">
      <w:pPr>
        <w:pStyle w:val="ListParagraph"/>
        <w:numPr>
          <w:ilvl w:val="0"/>
          <w:numId w:val="6"/>
        </w:numPr>
        <w:ind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SMTP</w:t>
      </w:r>
    </w:p>
    <w:p w14:paraId="7C1F1A7F" w14:textId="05371E49" w:rsidR="009A200B" w:rsidRPr="00A8359E" w:rsidRDefault="009A200B" w:rsidP="009A200B">
      <w:pPr>
        <w:pStyle w:val="ListParagraph"/>
        <w:numPr>
          <w:ilvl w:val="0"/>
          <w:numId w:val="6"/>
        </w:numPr>
        <w:ind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Emails</w:t>
      </w:r>
    </w:p>
    <w:p w14:paraId="1FCF742A" w14:textId="534CFD5D" w:rsidR="009A200B" w:rsidRPr="00A8359E" w:rsidRDefault="009A200B" w:rsidP="009A200B">
      <w:pPr>
        <w:pStyle w:val="ListParagraph"/>
        <w:numPr>
          <w:ilvl w:val="0"/>
          <w:numId w:val="6"/>
        </w:numPr>
        <w:ind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Pandas</w:t>
      </w:r>
    </w:p>
    <w:p w14:paraId="6F253377" w14:textId="790550FB" w:rsidR="009A200B" w:rsidRDefault="009A200B" w:rsidP="009A200B">
      <w:pPr>
        <w:pStyle w:val="ListParagraph"/>
        <w:numPr>
          <w:ilvl w:val="0"/>
          <w:numId w:val="6"/>
        </w:numPr>
        <w:ind w:right="168"/>
        <w:jc w:val="both"/>
        <w:rPr>
          <w:color w:val="000000" w:themeColor="tex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p>
    <w:p w14:paraId="381C1DC9" w14:textId="268F9029" w:rsidR="009A200B" w:rsidRPr="00A8359E" w:rsidRDefault="009A200B" w:rsidP="009A200B">
      <w:pPr>
        <w:ind w:left="360" w:right="168"/>
        <w:jc w:val="both"/>
        <w:rPr>
          <w:b/>
          <w:bCs/>
          <w:color w:val="000000" w:themeColor="text1"/>
          <w:sz w:val="32"/>
          <w:szCs w:val="32"/>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8359E">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r w:rsidRPr="00A8359E">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57A6504" w14:textId="29EE5DA0" w:rsidR="009A200B" w:rsidRPr="00A8359E" w:rsidRDefault="009A200B" w:rsidP="009A200B">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have used </w:t>
      </w:r>
      <w:proofErr w:type="spellStart"/>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329B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module </w:t>
      </w: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creation of </w:t>
      </w:r>
      <w:r w:rsidR="00A8359E"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 (</w:t>
      </w:r>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Graphical User Interface). </w:t>
      </w:r>
      <w:proofErr w:type="spellStart"/>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GUI (Graphical User Interface) toolkit that is included with Python. It provides a set of tools for creating graphical interfaces, such as windows, buttons, labels, and more. </w:t>
      </w:r>
      <w:proofErr w:type="spellStart"/>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Tkinter</w:t>
      </w:r>
      <w:proofErr w:type="spellEnd"/>
      <w:r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easy to use and is a good choice for developing simple GUI applications.</w:t>
      </w:r>
    </w:p>
    <w:p w14:paraId="733EFCD5" w14:textId="05CAA830" w:rsidR="009A200B" w:rsidRDefault="00AE7629" w:rsidP="009A200B">
      <w:pPr>
        <w:ind w:left="360" w:right="168"/>
        <w:jc w:val="both"/>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9E">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SMTP:</w:t>
      </w:r>
    </w:p>
    <w:p w14:paraId="739992B3" w14:textId="401B0FA9" w:rsidR="00A8359E" w:rsidRDefault="007329BE" w:rsidP="009A200B">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A8359E"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have used SMTP (Simple Mail Transfer Protocol)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module </w:t>
      </w:r>
      <w:r w:rsidR="00A8359E"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sending Email Alerts. The SMTP (Simple Mail Transfer Protocol) library in Python allows you to send emails from your Python code.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00A8359E" w:rsidRPr="00A8359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use it to send email notifications or alerts when certain events occur in your application. The SMTP library provides a simple interface for sending email messages.</w:t>
      </w:r>
    </w:p>
    <w:p w14:paraId="77ECBF87" w14:textId="6DCBF226" w:rsidR="007329BE" w:rsidRDefault="00A8359E" w:rsidP="007329BE">
      <w:pPr>
        <w:ind w:left="360" w:right="168"/>
        <w:jc w:val="both"/>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Emails:</w:t>
      </w:r>
    </w:p>
    <w:p w14:paraId="074081D4" w14:textId="1B6DF06E" w:rsidR="00A8359E" w:rsidRPr="00A8359E" w:rsidRDefault="007329BE" w:rsidP="007329BE">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29BE">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used the email module for email-related functions. The email module in Python is a built-in module that provides a set of classes and functions for creating, parsing, and sending email messages. It supports both plain text and HTML formatted messages, as well as attachments and other advanced features.</w:t>
      </w:r>
    </w:p>
    <w:p w14:paraId="00A0D96F" w14:textId="07DF854A" w:rsidR="00AE7629" w:rsidRDefault="007329BE" w:rsidP="009A200B">
      <w:pPr>
        <w:ind w:left="360" w:right="168"/>
        <w:jc w:val="both"/>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29BE">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Pandas:</w:t>
      </w:r>
    </w:p>
    <w:p w14:paraId="69CA45D3" w14:textId="4ECD6781" w:rsidR="007329BE" w:rsidRDefault="007E503C" w:rsidP="009A200B">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gramStart"/>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pandas</w:t>
      </w:r>
      <w:proofErr w:type="gramEnd"/>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in Python is a popular library for data manipulation and analysis. It provides data structures and functions for handling and manipulating data in various formats, </w:t>
      </w:r>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including CSV, Excel, SQL databases, and more. The </w:t>
      </w:r>
      <w:proofErr w:type="gramStart"/>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pandas</w:t>
      </w:r>
      <w:proofErr w:type="gramEnd"/>
      <w:r w:rsidRPr="007E503C">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is built on top of the NumPy module, which provides support for numerical computations. </w:t>
      </w:r>
    </w:p>
    <w:p w14:paraId="03409FCC" w14:textId="50E24CDD" w:rsidR="007C5FBB" w:rsidRDefault="007C5FBB" w:rsidP="009A200B">
      <w:pPr>
        <w:ind w:left="360" w:right="168"/>
        <w:jc w:val="both"/>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C785EF" w14:textId="752CD386"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Python library for working with Microsoft Excel files, specifically the Excel Open XML spreadsheet file format (XLSX). It allows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read, write, and modify Excel files using Python code.</w:t>
      </w:r>
    </w:p>
    <w:p w14:paraId="0B646BE4" w14:textId="1F67DF4B"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are some of the main features and capabilities of the </w:t>
      </w:r>
      <w:proofErr w:type="spellStart"/>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w:t>
      </w:r>
    </w:p>
    <w:p w14:paraId="5CBBAA8C" w14:textId="61801EA4"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137">
        <w:rPr>
          <w:b/>
          <w:bCs/>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Reading Excel Files</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use </w:t>
      </w:r>
      <w:proofErr w:type="spellStart"/>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read data from existing Excel files.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load an existing Excel file into a workbook object and access individual worksheets and cells.</w:t>
      </w:r>
    </w:p>
    <w:p w14:paraId="2DE98105" w14:textId="7C1E00E3"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137">
        <w:rPr>
          <w:b/>
          <w:bCs/>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Writing Excel Files</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use </w:t>
      </w:r>
      <w:proofErr w:type="spellStart"/>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create new Excel files or modify existing ones.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create new workbooks, worksheets, and cells, and populate them with data.</w:t>
      </w:r>
    </w:p>
    <w:p w14:paraId="210717BC" w14:textId="6811165E"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137">
        <w:rPr>
          <w:b/>
          <w:bCs/>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Manipulating Excel Data</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provides a wide range of functions for manipulating Excel data, such as formatting cells, merging cells, applying borders, and more. </w:t>
      </w:r>
      <w:r>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also apply formulas and functions to cells, and add charts and images to worksheets.</w:t>
      </w:r>
    </w:p>
    <w:p w14:paraId="1C47AF4B" w14:textId="63765D2C" w:rsidR="007A2137" w:rsidRPr="007A2137" w:rsidRDefault="007A2137" w:rsidP="007A2137">
      <w:pPr>
        <w:ind w:left="360" w:right="168"/>
        <w:jc w:val="both"/>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137">
        <w:rPr>
          <w:b/>
          <w:bCs/>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Handling Large Excel Files</w:t>
      </w:r>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openpyxl</w:t>
      </w:r>
      <w:proofErr w:type="spellEnd"/>
      <w:r w:rsidRPr="007A2137">
        <w:rPr>
          <w:color w:val="000000" w:themeColor="text1"/>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designed to handle large Excel files efficiently. It uses a streaming approach to read and write Excel files, which means that it only loads the data that is needed, rather than loading the entire file into memory.</w:t>
      </w:r>
    </w:p>
    <w:p w14:paraId="5B11FB63" w14:textId="35CA5E99" w:rsidR="007A2137" w:rsidRPr="001B5013" w:rsidRDefault="001B5013" w:rsidP="007A2137">
      <w:pPr>
        <w:ind w:right="168"/>
        <w:jc w:val="both"/>
        <w:rPr>
          <w:color w:val="000000" w:themeColor="text1"/>
          <w:sz w:val="28"/>
          <w:szCs w:val="28"/>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5013">
        <w:rPr>
          <w:b/>
          <w:bCs/>
          <w:color w:val="000000" w:themeColor="tex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A2137" w:rsidRPr="001B5013">
        <w:rPr>
          <w:b/>
          <w:bCs/>
          <w:color w:val="000000" w:themeColor="text1"/>
          <w:sz w:val="32"/>
          <w:szCs w:val="32"/>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w:t>
      </w:r>
    </w:p>
    <w:p w14:paraId="269AA9F0" w14:textId="26346594" w:rsidR="00AE7629" w:rsidRDefault="00707B03" w:rsidP="00C0171E">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1B5013" w:rsidRPr="001B5013">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have used docker to deploy our application. Docker is a platform for containerizing applications. It allows us to package our application and all its dependencies into a container, which can be deployed to any environment that supports Docker. Docker provides a lightweight, portable, and scalable way to deploy our applications. It also makes it easy to manage your application's dependencies and configurations</w:t>
      </w:r>
    </w:p>
    <w:p w14:paraId="1E28C8BF" w14:textId="2D54DFC1" w:rsidR="00C0171E" w:rsidRDefault="072F5F65" w:rsidP="00C0171E">
      <w:pPr>
        <w:ind w:left="142" w:right="168"/>
        <w:rPr>
          <w:b/>
          <w:bCs/>
          <w:color w:val="000000" w:themeColor="text1"/>
          <w:sz w:val="32"/>
          <w:szCs w:val="32"/>
          <w:u w:val="single"/>
        </w:rPr>
      </w:pPr>
      <w:r w:rsidRPr="072F5F65">
        <w:rPr>
          <w:b/>
          <w:bCs/>
          <w:color w:val="000000" w:themeColor="text1"/>
          <w:sz w:val="32"/>
          <w:szCs w:val="32"/>
          <w:u w:val="single"/>
        </w:rPr>
        <w:t>L</w:t>
      </w:r>
      <w:r w:rsidR="00024208">
        <w:rPr>
          <w:b/>
          <w:bCs/>
          <w:color w:val="000000" w:themeColor="text1"/>
          <w:sz w:val="32"/>
          <w:szCs w:val="32"/>
          <w:u w:val="single"/>
        </w:rPr>
        <w:t>in</w:t>
      </w:r>
      <w:r w:rsidRPr="072F5F65">
        <w:rPr>
          <w:b/>
          <w:bCs/>
          <w:color w:val="000000" w:themeColor="text1"/>
          <w:sz w:val="32"/>
          <w:szCs w:val="32"/>
          <w:u w:val="single"/>
        </w:rPr>
        <w:t>ux</w:t>
      </w:r>
      <w:r w:rsidR="001B5013">
        <w:rPr>
          <w:b/>
          <w:bCs/>
          <w:color w:val="000000" w:themeColor="text1"/>
          <w:sz w:val="32"/>
          <w:szCs w:val="32"/>
          <w:u w:val="single"/>
        </w:rPr>
        <w:t>:</w:t>
      </w:r>
    </w:p>
    <w:p w14:paraId="3E3BD8ED" w14:textId="2EDCA83F" w:rsidR="00830EEC" w:rsidRPr="00C0171E" w:rsidRDefault="00707B03" w:rsidP="00C0171E">
      <w:pPr>
        <w:ind w:left="142" w:right="168"/>
        <w:jc w:val="both"/>
        <w:rPr>
          <w:b/>
          <w:bCs/>
          <w:color w:val="000000" w:themeColor="text1"/>
          <w:sz w:val="32"/>
          <w:szCs w:val="32"/>
          <w:u w:val="single"/>
        </w:rPr>
      </w:pPr>
      <w:r>
        <w:rPr>
          <w:noProof/>
          <w:color w:val="000000" w:themeColor="text1"/>
          <w:sz w:val="28"/>
          <w:szCs w:val="28"/>
        </w:rPr>
        <w:t xml:space="preserve"> We have used linux to deploy our application. We have </w:t>
      </w:r>
      <w:r w:rsidR="00C0171E">
        <w:rPr>
          <w:noProof/>
          <w:color w:val="000000" w:themeColor="text1"/>
          <w:sz w:val="28"/>
          <w:szCs w:val="28"/>
        </w:rPr>
        <w:t xml:space="preserve">installed the docker in the linux    evironment. We have build a docker image and written the docker file. We have copied files to the linux and run the application. </w:t>
      </w:r>
    </w:p>
    <w:p w14:paraId="4058FC98" w14:textId="6E7204E1" w:rsidR="009F09CA" w:rsidRDefault="009F09CA" w:rsidP="009F09CA">
      <w:pPr>
        <w:ind w:right="168"/>
        <w:jc w:val="both"/>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0545C1" w14:textId="07A97332" w:rsidR="072F5F65" w:rsidRDefault="072F5F65" w:rsidP="00241364">
      <w:pPr>
        <w:ind w:right="168"/>
        <w:rPr>
          <w:color w:val="000000" w:themeColor="text1"/>
        </w:rPr>
      </w:pPr>
    </w:p>
    <w:p w14:paraId="70BEB3E0" w14:textId="1AEC6C37" w:rsidR="00180FBF" w:rsidRPr="002E5C38" w:rsidRDefault="00180FBF"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PROOF OF CONCEPT</w:t>
      </w:r>
    </w:p>
    <w:p w14:paraId="1D3B4988" w14:textId="73158BEE" w:rsidR="00762173" w:rsidRDefault="2294F351"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2294F351">
        <w:rPr>
          <w:b/>
          <w:bCs/>
          <w:noProof/>
          <w:color w:val="000000" w:themeColor="text1"/>
          <w:sz w:val="32"/>
          <w:szCs w:val="32"/>
        </w:rPr>
        <w:t xml:space="preserve"> Python text editor</w:t>
      </w:r>
    </w:p>
    <w:p w14:paraId="65BB45A8" w14:textId="6E7204E1"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94EC7CA" wp14:editId="1C5F579A">
            <wp:extent cx="6858000" cy="3600450"/>
            <wp:effectExtent l="0" t="0" r="0" b="0"/>
            <wp:docPr id="1990263340" name="Picture 199026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2633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00450"/>
                    </a:xfrm>
                    <a:prstGeom prst="rect">
                      <a:avLst/>
                    </a:prstGeom>
                  </pic:spPr>
                </pic:pic>
              </a:graphicData>
            </a:graphic>
          </wp:inline>
        </w:drawing>
      </w:r>
    </w:p>
    <w:p w14:paraId="6A13E262" w14:textId="6E7204E1" w:rsidR="00241364" w:rsidRDefault="00241364" w:rsidP="2294F351">
      <w:pPr>
        <w:ind w:left="142" w:right="168"/>
        <w:rPr>
          <w:b/>
          <w:bCs/>
          <w:color w:val="000000" w:themeColor="text1"/>
          <w:sz w:val="32"/>
          <w:szCs w:val="32"/>
        </w:rPr>
      </w:pPr>
    </w:p>
    <w:p w14:paraId="3D484709" w14:textId="4E24851F" w:rsidR="2294F351" w:rsidRDefault="150638E7" w:rsidP="2294F351">
      <w:pPr>
        <w:ind w:left="142" w:right="168"/>
        <w:rPr>
          <w:b/>
          <w:color w:val="000000" w:themeColor="text1"/>
          <w:sz w:val="32"/>
          <w:szCs w:val="32"/>
        </w:rPr>
      </w:pPr>
      <w:r w:rsidRPr="150638E7">
        <w:rPr>
          <w:b/>
          <w:bCs/>
          <w:color w:val="000000" w:themeColor="text1"/>
          <w:sz w:val="32"/>
          <w:szCs w:val="32"/>
        </w:rPr>
        <w:t>Creating</w:t>
      </w:r>
      <w:r w:rsidR="2294F351" w:rsidRPr="2294F351">
        <w:rPr>
          <w:b/>
          <w:bCs/>
          <w:color w:val="000000" w:themeColor="text1"/>
          <w:sz w:val="32"/>
          <w:szCs w:val="32"/>
        </w:rPr>
        <w:t xml:space="preserve"> a </w:t>
      </w:r>
      <w:proofErr w:type="spellStart"/>
      <w:r w:rsidR="2294F351" w:rsidRPr="2294F351">
        <w:rPr>
          <w:b/>
          <w:bCs/>
          <w:color w:val="000000" w:themeColor="text1"/>
          <w:sz w:val="32"/>
          <w:szCs w:val="32"/>
        </w:rPr>
        <w:t>Dockerfile</w:t>
      </w:r>
      <w:proofErr w:type="spellEnd"/>
    </w:p>
    <w:p w14:paraId="6309617B" w14:textId="70B8DA93" w:rsidR="00762173" w:rsidRDefault="00762173" w:rsidP="002E5C38">
      <w:pPr>
        <w:ind w:left="142" w:right="168"/>
      </w:pPr>
      <w:r>
        <w:rPr>
          <w:noProof/>
        </w:rPr>
        <w:drawing>
          <wp:inline distT="0" distB="0" distL="0" distR="0" wp14:anchorId="11C1A838" wp14:editId="5CBA2F25">
            <wp:extent cx="6881096" cy="3239849"/>
            <wp:effectExtent l="0" t="0" r="0" b="0"/>
            <wp:docPr id="468942611" name="Picture 46894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81096" cy="3239849"/>
                    </a:xfrm>
                    <a:prstGeom prst="rect">
                      <a:avLst/>
                    </a:prstGeom>
                  </pic:spPr>
                </pic:pic>
              </a:graphicData>
            </a:graphic>
          </wp:inline>
        </w:drawing>
      </w:r>
    </w:p>
    <w:p w14:paraId="04E5F861" w14:textId="6E7204E1" w:rsidR="00627734" w:rsidRDefault="00627734" w:rsidP="002E5C38">
      <w:pPr>
        <w:ind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AFEDBD" w14:textId="07A97332" w:rsidR="3596C5EA" w:rsidRDefault="3596C5EA" w:rsidP="00241364">
      <w:pPr>
        <w:ind w:right="168"/>
        <w:rPr>
          <w:b/>
          <w:bCs/>
          <w:color w:val="000000" w:themeColor="text1"/>
          <w:sz w:val="32"/>
          <w:szCs w:val="32"/>
        </w:rPr>
      </w:pPr>
    </w:p>
    <w:p w14:paraId="18BEA479" w14:textId="31EEF920" w:rsidR="00627734" w:rsidRDefault="3F4DBFAA" w:rsidP="3F4DBFAA">
      <w:pPr>
        <w:ind w:left="142" w:right="168"/>
      </w:pPr>
      <w:r w:rsidRPr="3F4DBFAA">
        <w:rPr>
          <w:b/>
          <w:bCs/>
          <w:color w:val="000000" w:themeColor="text1"/>
          <w:sz w:val="32"/>
          <w:szCs w:val="32"/>
        </w:rPr>
        <w:t>Building a docker image</w:t>
      </w:r>
    </w:p>
    <w:p w14:paraId="228D8246" w14:textId="6E7204E1" w:rsidR="21C17160" w:rsidRDefault="00627734" w:rsidP="21C17160">
      <w:pPr>
        <w:ind w:left="142" w:right="168"/>
        <w:rPr>
          <w:b/>
          <w:color w:val="000000" w:themeColor="text1"/>
          <w:sz w:val="32"/>
          <w:szCs w:val="32"/>
        </w:rPr>
      </w:pPr>
      <w:r>
        <w:rPr>
          <w:noProof/>
        </w:rPr>
        <w:drawing>
          <wp:inline distT="0" distB="0" distL="0" distR="0" wp14:anchorId="3DB47A88" wp14:editId="1487022F">
            <wp:extent cx="6819902" cy="3211036"/>
            <wp:effectExtent l="0" t="0" r="0" b="0"/>
            <wp:docPr id="1002052626" name="Picture 100205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052626"/>
                    <pic:cNvPicPr/>
                  </pic:nvPicPr>
                  <pic:blipFill>
                    <a:blip r:embed="rId15">
                      <a:extLst>
                        <a:ext uri="{28A0092B-C50C-407E-A947-70E740481C1C}">
                          <a14:useLocalDpi xmlns:a14="http://schemas.microsoft.com/office/drawing/2010/main" val="0"/>
                        </a:ext>
                      </a:extLst>
                    </a:blip>
                    <a:stretch>
                      <a:fillRect/>
                    </a:stretch>
                  </pic:blipFill>
                  <pic:spPr>
                    <a:xfrm>
                      <a:off x="0" y="0"/>
                      <a:ext cx="6819902" cy="3211036"/>
                    </a:xfrm>
                    <a:prstGeom prst="rect">
                      <a:avLst/>
                    </a:prstGeom>
                  </pic:spPr>
                </pic:pic>
              </a:graphicData>
            </a:graphic>
          </wp:inline>
        </w:drawing>
      </w:r>
    </w:p>
    <w:p w14:paraId="6D4D6B91" w14:textId="6E7204E1" w:rsidR="00241364" w:rsidRDefault="00241364" w:rsidP="002E5C38">
      <w:pPr>
        <w:ind w:left="142" w:right="168"/>
        <w:rPr>
          <w:sz w:val="28"/>
          <w:szCs w:val="28"/>
        </w:rPr>
      </w:pPr>
    </w:p>
    <w:p w14:paraId="2B273A2D" w14:textId="186ECA23" w:rsidR="00627734" w:rsidRPr="00275C60" w:rsidRDefault="21C17160" w:rsidP="002E5C38">
      <w:pPr>
        <w:ind w:left="142" w:right="168"/>
        <w:rPr>
          <w:b/>
          <w:bCs/>
          <w:sz w:val="36"/>
          <w:szCs w:val="36"/>
        </w:rPr>
      </w:pPr>
      <w:r w:rsidRPr="00275C60">
        <w:rPr>
          <w:b/>
          <w:bCs/>
          <w:sz w:val="32"/>
          <w:szCs w:val="32"/>
        </w:rPr>
        <w:t>Docker run command</w:t>
      </w:r>
    </w:p>
    <w:p w14:paraId="253C3367" w14:textId="07A97332" w:rsidR="21C17160" w:rsidRDefault="21C17160" w:rsidP="21C17160">
      <w:pPr>
        <w:ind w:left="142" w:right="168"/>
      </w:pPr>
      <w:r>
        <w:rPr>
          <w:noProof/>
        </w:rPr>
        <w:drawing>
          <wp:inline distT="0" distB="0" distL="0" distR="0" wp14:anchorId="0F1B957A" wp14:editId="4109364F">
            <wp:extent cx="6797312" cy="3200400"/>
            <wp:effectExtent l="0" t="0" r="0" b="0"/>
            <wp:docPr id="1083856160" name="Picture 108385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856160"/>
                    <pic:cNvPicPr/>
                  </pic:nvPicPr>
                  <pic:blipFill>
                    <a:blip r:embed="rId16">
                      <a:extLst>
                        <a:ext uri="{28A0092B-C50C-407E-A947-70E740481C1C}">
                          <a14:useLocalDpi xmlns:a14="http://schemas.microsoft.com/office/drawing/2010/main" val="0"/>
                        </a:ext>
                      </a:extLst>
                    </a:blip>
                    <a:stretch>
                      <a:fillRect/>
                    </a:stretch>
                  </pic:blipFill>
                  <pic:spPr>
                    <a:xfrm>
                      <a:off x="0" y="0"/>
                      <a:ext cx="6797312" cy="3200400"/>
                    </a:xfrm>
                    <a:prstGeom prst="rect">
                      <a:avLst/>
                    </a:prstGeom>
                  </pic:spPr>
                </pic:pic>
              </a:graphicData>
            </a:graphic>
          </wp:inline>
        </w:drawing>
      </w:r>
    </w:p>
    <w:p w14:paraId="0B5FB2A9" w14:textId="07A97332" w:rsidR="3596C5EA" w:rsidRDefault="3596C5EA" w:rsidP="3596C5EA">
      <w:pPr>
        <w:ind w:left="142" w:right="168"/>
        <w:rPr>
          <w:sz w:val="28"/>
          <w:szCs w:val="28"/>
        </w:rPr>
      </w:pPr>
    </w:p>
    <w:p w14:paraId="1AF09AF8" w14:textId="6E7204E1" w:rsidR="3596C5EA" w:rsidRDefault="3596C5EA" w:rsidP="3596C5EA">
      <w:pPr>
        <w:ind w:left="142" w:right="168"/>
        <w:rPr>
          <w:sz w:val="28"/>
          <w:szCs w:val="28"/>
        </w:rPr>
      </w:pPr>
    </w:p>
    <w:p w14:paraId="464383DB" w14:textId="1EDB4676" w:rsidR="21C17160" w:rsidRPr="00241364" w:rsidRDefault="21C17160" w:rsidP="21C17160">
      <w:pPr>
        <w:ind w:left="142" w:right="168"/>
        <w:rPr>
          <w:b/>
          <w:bCs/>
          <w:sz w:val="36"/>
          <w:szCs w:val="36"/>
        </w:rPr>
      </w:pPr>
      <w:r w:rsidRPr="00241364">
        <w:rPr>
          <w:b/>
          <w:bCs/>
          <w:sz w:val="32"/>
          <w:szCs w:val="32"/>
        </w:rPr>
        <w:t>Application homepage</w:t>
      </w:r>
    </w:p>
    <w:p w14:paraId="5A6D264B" w14:textId="5B128444" w:rsidR="3F4DBFAA" w:rsidRDefault="3F4DBFAA" w:rsidP="3F4DBFAA">
      <w:pPr>
        <w:ind w:left="142" w:right="168"/>
        <w:rPr>
          <w:sz w:val="28"/>
          <w:szCs w:val="28"/>
        </w:rPr>
      </w:pPr>
      <w:r>
        <w:rPr>
          <w:noProof/>
        </w:rPr>
        <w:drawing>
          <wp:inline distT="0" distB="0" distL="0" distR="0" wp14:anchorId="30EBC3B4" wp14:editId="5E314175">
            <wp:extent cx="6797310" cy="3200400"/>
            <wp:effectExtent l="0" t="0" r="0" b="0"/>
            <wp:docPr id="1102040999" name="Picture 110204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97310" cy="3200400"/>
                    </a:xfrm>
                    <a:prstGeom prst="rect">
                      <a:avLst/>
                    </a:prstGeom>
                  </pic:spPr>
                </pic:pic>
              </a:graphicData>
            </a:graphic>
          </wp:inline>
        </w:drawing>
      </w:r>
    </w:p>
    <w:p w14:paraId="002F97D3" w14:textId="07A97332" w:rsidR="5A50FAD2" w:rsidRDefault="5A50FAD2" w:rsidP="3596C5EA">
      <w:pPr>
        <w:ind w:left="142" w:right="168"/>
        <w:rPr>
          <w:b/>
          <w:bCs/>
          <w:color w:val="000000" w:themeColor="text1"/>
          <w:sz w:val="32"/>
          <w:szCs w:val="32"/>
        </w:rPr>
      </w:pPr>
    </w:p>
    <w:p w14:paraId="5389B1CD" w14:textId="6EDFD7F2" w:rsidR="00627734" w:rsidRPr="00627734" w:rsidRDefault="5A50FAD2" w:rsidP="5A50FAD2">
      <w:pPr>
        <w:ind w:right="168"/>
        <w:rPr>
          <w:b/>
          <w:bCs/>
          <w:color w:val="000000" w:themeColor="text1"/>
          <w:sz w:val="32"/>
          <w:szCs w:val="32"/>
        </w:rPr>
      </w:pPr>
      <w:r w:rsidRPr="5A50FAD2">
        <w:rPr>
          <w:b/>
          <w:bCs/>
          <w:color w:val="000000" w:themeColor="text1"/>
          <w:sz w:val="32"/>
          <w:szCs w:val="32"/>
        </w:rPr>
        <w:t>Admin login page</w:t>
      </w:r>
    </w:p>
    <w:p w14:paraId="0D2B1A55" w14:textId="543F722C" w:rsidR="002E5C38" w:rsidRDefault="002E5C38" w:rsidP="002E5C38">
      <w:pPr>
        <w:ind w:left="142" w:right="168"/>
      </w:pPr>
      <w:r>
        <w:rPr>
          <w:noProof/>
        </w:rPr>
        <w:drawing>
          <wp:inline distT="0" distB="0" distL="0" distR="0" wp14:anchorId="2B0C1127" wp14:editId="3EC59567">
            <wp:extent cx="6877052" cy="3237944"/>
            <wp:effectExtent l="0" t="0" r="0" b="0"/>
            <wp:docPr id="306899662" name="Picture 3068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996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77052" cy="3237944"/>
                    </a:xfrm>
                    <a:prstGeom prst="rect">
                      <a:avLst/>
                    </a:prstGeom>
                  </pic:spPr>
                </pic:pic>
              </a:graphicData>
            </a:graphic>
          </wp:inline>
        </w:drawing>
      </w:r>
    </w:p>
    <w:p w14:paraId="590E5842" w14:textId="6E7204E1" w:rsidR="4E5E10C9" w:rsidRDefault="4E5E10C9" w:rsidP="4E5E10C9">
      <w:pPr>
        <w:ind w:right="168"/>
        <w:rPr>
          <w:b/>
          <w:bCs/>
          <w:color w:val="000000" w:themeColor="text1"/>
          <w:sz w:val="32"/>
          <w:szCs w:val="32"/>
        </w:rPr>
      </w:pPr>
    </w:p>
    <w:p w14:paraId="2FB008DF" w14:textId="6E7204E1" w:rsidR="00241364" w:rsidRDefault="00241364" w:rsidP="5A50FAD2">
      <w:pPr>
        <w:ind w:right="168"/>
        <w:rPr>
          <w:b/>
          <w:bCs/>
          <w:color w:val="000000" w:themeColor="text1"/>
          <w:sz w:val="32"/>
          <w:szCs w:val="32"/>
        </w:rPr>
      </w:pPr>
    </w:p>
    <w:p w14:paraId="36554E56" w14:textId="6E7204E1" w:rsidR="00241364" w:rsidRDefault="00241364" w:rsidP="5A50FAD2">
      <w:pPr>
        <w:ind w:right="168"/>
        <w:rPr>
          <w:b/>
          <w:bCs/>
          <w:color w:val="000000" w:themeColor="text1"/>
          <w:sz w:val="32"/>
          <w:szCs w:val="32"/>
        </w:rPr>
      </w:pPr>
    </w:p>
    <w:p w14:paraId="104C3648" w14:textId="01AB0C31" w:rsidR="00627734" w:rsidRDefault="5A50FAD2" w:rsidP="5A50FAD2">
      <w:pPr>
        <w:ind w:right="168"/>
        <w:rPr>
          <w:b/>
          <w:bCs/>
          <w:color w:val="000000" w:themeColor="text1"/>
          <w:sz w:val="32"/>
          <w:szCs w:val="32"/>
        </w:rPr>
      </w:pPr>
      <w:r w:rsidRPr="5A50FAD2">
        <w:rPr>
          <w:b/>
          <w:bCs/>
          <w:color w:val="000000" w:themeColor="text1"/>
          <w:sz w:val="32"/>
          <w:szCs w:val="32"/>
        </w:rPr>
        <w:t>Admin Properties page</w:t>
      </w:r>
    </w:p>
    <w:p w14:paraId="2AB28294" w14:textId="6E7204E1" w:rsidR="00627734" w:rsidRDefault="00627734" w:rsidP="5A50FAD2">
      <w:pPr>
        <w:ind w:right="168"/>
        <w:rPr>
          <w:b/>
          <w:bCs/>
          <w:color w:val="000000" w:themeColor="text1"/>
          <w:sz w:val="32"/>
          <w:szCs w:val="32"/>
        </w:rPr>
      </w:pPr>
      <w:r>
        <w:rPr>
          <w:noProof/>
        </w:rPr>
        <w:drawing>
          <wp:inline distT="0" distB="0" distL="0" distR="0" wp14:anchorId="15C3BE49" wp14:editId="662F7706">
            <wp:extent cx="6858000" cy="3228975"/>
            <wp:effectExtent l="0" t="0" r="0" b="0"/>
            <wp:docPr id="1318894634" name="Picture 131889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8946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228975"/>
                    </a:xfrm>
                    <a:prstGeom prst="rect">
                      <a:avLst/>
                    </a:prstGeom>
                  </pic:spPr>
                </pic:pic>
              </a:graphicData>
            </a:graphic>
          </wp:inline>
        </w:drawing>
      </w:r>
    </w:p>
    <w:p w14:paraId="11B9DC5C" w14:textId="6E7204E1" w:rsidR="00241364" w:rsidRDefault="00241364" w:rsidP="5A50FAD2">
      <w:pPr>
        <w:ind w:right="168"/>
        <w:rPr>
          <w:b/>
          <w:bCs/>
          <w:color w:val="000000" w:themeColor="text1"/>
          <w:sz w:val="32"/>
          <w:szCs w:val="32"/>
        </w:rPr>
      </w:pPr>
    </w:p>
    <w:p w14:paraId="52E636DA" w14:textId="58716844" w:rsidR="00627734" w:rsidRDefault="5A50FAD2" w:rsidP="5A50FAD2">
      <w:pPr>
        <w:ind w:right="168"/>
        <w:rPr>
          <w:b/>
          <w:bCs/>
          <w:color w:val="000000" w:themeColor="text1"/>
          <w:sz w:val="32"/>
          <w:szCs w:val="32"/>
        </w:rPr>
      </w:pPr>
      <w:r w:rsidRPr="5A50FAD2">
        <w:rPr>
          <w:b/>
          <w:bCs/>
          <w:color w:val="000000" w:themeColor="text1"/>
          <w:sz w:val="32"/>
          <w:szCs w:val="32"/>
        </w:rPr>
        <w:t>Trainer login page</w:t>
      </w:r>
    </w:p>
    <w:p w14:paraId="5E3C9483" w14:textId="0460D8FF" w:rsidR="00627734" w:rsidRDefault="00627734" w:rsidP="002E5C38">
      <w:pPr>
        <w:ind w:left="142" w:right="168"/>
      </w:pPr>
      <w:r>
        <w:rPr>
          <w:noProof/>
        </w:rPr>
        <w:drawing>
          <wp:inline distT="0" distB="0" distL="0" distR="0" wp14:anchorId="21BD3507" wp14:editId="0BCE3214">
            <wp:extent cx="6858000" cy="3228975"/>
            <wp:effectExtent l="0" t="0" r="0" b="0"/>
            <wp:docPr id="1308907631" name="Picture 130890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228975"/>
                    </a:xfrm>
                    <a:prstGeom prst="rect">
                      <a:avLst/>
                    </a:prstGeom>
                  </pic:spPr>
                </pic:pic>
              </a:graphicData>
            </a:graphic>
          </wp:inline>
        </w:drawing>
      </w:r>
    </w:p>
    <w:p w14:paraId="4940CBE3" w14:textId="6E7204E1"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A413E7" w14:textId="1E6EDE8B" w:rsidR="4E5E10C9" w:rsidRDefault="4E5E10C9" w:rsidP="4E5E10C9">
      <w:pPr>
        <w:ind w:left="142" w:right="168"/>
        <w:rPr>
          <w:b/>
          <w:bCs/>
          <w:color w:val="000000" w:themeColor="text1"/>
          <w:sz w:val="32"/>
          <w:szCs w:val="32"/>
        </w:rPr>
      </w:pPr>
    </w:p>
    <w:p w14:paraId="0204656F" w14:textId="2FF8F0AF" w:rsidR="5A50FAD2" w:rsidRDefault="5A50FAD2" w:rsidP="5A50FAD2">
      <w:pPr>
        <w:ind w:left="142" w:right="168"/>
      </w:pPr>
      <w:r w:rsidRPr="5A50FAD2">
        <w:rPr>
          <w:b/>
          <w:bCs/>
          <w:color w:val="000000" w:themeColor="text1"/>
          <w:sz w:val="32"/>
          <w:szCs w:val="32"/>
        </w:rPr>
        <w:t>Trainer properties page</w:t>
      </w:r>
    </w:p>
    <w:p w14:paraId="2856BE29" w14:textId="6E7204E1" w:rsidR="00EF4280" w:rsidRDefault="5A50FAD2" w:rsidP="5A50FAD2">
      <w:pPr>
        <w:ind w:left="142" w:right="168"/>
        <w:rPr>
          <w:b/>
          <w:bCs/>
          <w:color w:val="000000" w:themeColor="text1"/>
          <w:sz w:val="32"/>
          <w:szCs w:val="32"/>
        </w:rPr>
      </w:pPr>
      <w:r>
        <w:rPr>
          <w:noProof/>
        </w:rPr>
        <w:drawing>
          <wp:inline distT="0" distB="0" distL="0" distR="0" wp14:anchorId="2C05593D" wp14:editId="16904AC8">
            <wp:extent cx="6837769" cy="3219450"/>
            <wp:effectExtent l="0" t="0" r="0" b="0"/>
            <wp:docPr id="1358730791" name="Picture 135873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7307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7769" cy="3219450"/>
                    </a:xfrm>
                    <a:prstGeom prst="rect">
                      <a:avLst/>
                    </a:prstGeom>
                  </pic:spPr>
                </pic:pic>
              </a:graphicData>
            </a:graphic>
          </wp:inline>
        </w:drawing>
      </w:r>
    </w:p>
    <w:p w14:paraId="03DEDC0F" w14:textId="6E7204E1" w:rsidR="00241364" w:rsidRDefault="00241364" w:rsidP="5A50FAD2">
      <w:pPr>
        <w:ind w:left="142" w:right="168"/>
        <w:rPr>
          <w:b/>
          <w:bCs/>
          <w:color w:val="000000" w:themeColor="text1"/>
          <w:sz w:val="32"/>
          <w:szCs w:val="32"/>
        </w:rPr>
      </w:pPr>
    </w:p>
    <w:p w14:paraId="09FEAF8F" w14:textId="2ED0306F" w:rsidR="00EF4280" w:rsidRDefault="5A50FAD2" w:rsidP="5A50FAD2">
      <w:pPr>
        <w:ind w:left="142" w:right="168"/>
      </w:pPr>
      <w:r w:rsidRPr="5A50FAD2">
        <w:rPr>
          <w:b/>
          <w:bCs/>
          <w:color w:val="000000" w:themeColor="text1"/>
          <w:sz w:val="32"/>
          <w:szCs w:val="32"/>
        </w:rPr>
        <w:t>Attendance scanning tab</w:t>
      </w:r>
    </w:p>
    <w:p w14:paraId="79073FC3" w14:textId="45E23BBD" w:rsidR="00EF4280" w:rsidRDefault="00EF4280" w:rsidP="5A50FAD2">
      <w:pPr>
        <w:ind w:left="142" w:right="168"/>
        <w:rPr>
          <w:b/>
          <w:bCs/>
          <w:color w:val="000000" w:themeColor="text1"/>
          <w:sz w:val="32"/>
          <w:szCs w:val="32"/>
        </w:rPr>
      </w:pPr>
      <w:r>
        <w:rPr>
          <w:noProof/>
        </w:rPr>
        <w:drawing>
          <wp:inline distT="0" distB="0" distL="0" distR="0" wp14:anchorId="62815C82" wp14:editId="3783CD5E">
            <wp:extent cx="6915150" cy="3255883"/>
            <wp:effectExtent l="0" t="0" r="0" b="0"/>
            <wp:docPr id="1879298833" name="Picture 187929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5150" cy="3255883"/>
                    </a:xfrm>
                    <a:prstGeom prst="rect">
                      <a:avLst/>
                    </a:prstGeom>
                  </pic:spPr>
                </pic:pic>
              </a:graphicData>
            </a:graphic>
          </wp:inline>
        </w:drawing>
      </w:r>
    </w:p>
    <w:p w14:paraId="6DFC7850" w14:textId="77777777"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4725B" w14:textId="7C7B54EF" w:rsidR="21C17160" w:rsidRDefault="21C17160" w:rsidP="4E5E10C9">
      <w:pPr>
        <w:ind w:left="142" w:right="168"/>
      </w:pPr>
    </w:p>
    <w:p w14:paraId="70EEDD56" w14:textId="6E7204E1" w:rsidR="21C17160" w:rsidRDefault="21C17160" w:rsidP="21C17160">
      <w:pPr>
        <w:ind w:left="720" w:right="168"/>
        <w:rPr>
          <w:b/>
          <w:bCs/>
          <w:color w:val="000000" w:themeColor="text1"/>
          <w:sz w:val="32"/>
          <w:szCs w:val="32"/>
        </w:rPr>
      </w:pPr>
    </w:p>
    <w:p w14:paraId="5C6A0D5B" w14:textId="6E7204E1" w:rsidR="00241364" w:rsidRDefault="00241364" w:rsidP="002E5C38">
      <w:pPr>
        <w:ind w:left="720"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A373C7" w14:textId="17ACD4BD" w:rsidR="009478AE" w:rsidRDefault="009478AE" w:rsidP="002E5C38">
      <w:p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REPOSITORY DETAILS:</w:t>
      </w:r>
    </w:p>
    <w:p w14:paraId="731A273F" w14:textId="69BAB772" w:rsidR="00B525D3" w:rsidRPr="00B525D3" w:rsidRDefault="00E65DB6"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3">
        <w:r w:rsidR="21C17160" w:rsidRPr="21C17160">
          <w:rPr>
            <w:rStyle w:val="Hyperlink"/>
            <w:sz w:val="32"/>
            <w:szCs w:val="32"/>
          </w:rPr>
          <w:t>Python code</w:t>
        </w:r>
      </w:hyperlink>
    </w:p>
    <w:p w14:paraId="5C908EB1" w14:textId="600DF47E" w:rsidR="00B525D3" w:rsidRPr="00B525D3" w:rsidRDefault="00E65DB6"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proofErr w:type="spellStart"/>
        <w:r w:rsidR="21C17160" w:rsidRPr="21C17160">
          <w:rPr>
            <w:rStyle w:val="Hyperlink"/>
            <w:sz w:val="32"/>
            <w:szCs w:val="32"/>
          </w:rPr>
          <w:t>Dockerfile</w:t>
        </w:r>
        <w:proofErr w:type="spellEnd"/>
      </w:hyperlink>
    </w:p>
    <w:p w14:paraId="41783BA4" w14:textId="4E47DAFD" w:rsidR="00B525D3" w:rsidRPr="00B525D3" w:rsidRDefault="00E65DB6"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r w:rsidR="21C17160" w:rsidRPr="21C17160">
          <w:rPr>
            <w:rStyle w:val="Hyperlink"/>
            <w:sz w:val="32"/>
            <w:szCs w:val="32"/>
          </w:rPr>
          <w:t>Docker run command</w:t>
        </w:r>
      </w:hyperlink>
    </w:p>
    <w:p w14:paraId="76A441F0" w14:textId="52FC3CD5" w:rsidR="00B525D3" w:rsidRPr="00B525D3" w:rsidRDefault="00E65DB6"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r w:rsidR="21C17160" w:rsidRPr="21C17160">
          <w:rPr>
            <w:rStyle w:val="Hyperlink"/>
            <w:sz w:val="32"/>
            <w:szCs w:val="32"/>
          </w:rPr>
          <w:t xml:space="preserve">Sample </w:t>
        </w:r>
        <w:proofErr w:type="gramStart"/>
        <w:r w:rsidR="21C17160" w:rsidRPr="21C17160">
          <w:rPr>
            <w:rStyle w:val="Hyperlink"/>
            <w:sz w:val="32"/>
            <w:szCs w:val="32"/>
          </w:rPr>
          <w:t>users</w:t>
        </w:r>
        <w:proofErr w:type="gramEnd"/>
        <w:r w:rsidR="21C17160" w:rsidRPr="21C17160">
          <w:rPr>
            <w:rStyle w:val="Hyperlink"/>
            <w:sz w:val="32"/>
            <w:szCs w:val="32"/>
          </w:rPr>
          <w:t xml:space="preserve"> data</w:t>
        </w:r>
      </w:hyperlink>
    </w:p>
    <w:p w14:paraId="1A22EBAC" w14:textId="52FC3CD5" w:rsidR="00E2315F" w:rsidRDefault="00E2315F"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269E05" w14:textId="3BB49773" w:rsidR="009478AE" w:rsidRPr="003E2D4A" w:rsidRDefault="009478AE"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2D4A">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p w14:paraId="6C408FF1" w14:textId="03CACE7C" w:rsidR="009478AE" w:rsidRPr="003E2D4A" w:rsidRDefault="009478AE" w:rsidP="21C17160">
      <w:pPr>
        <w:ind w:left="142" w:right="168"/>
        <w:rPr>
          <w:color w:val="000000" w:themeColor="text1"/>
          <w:sz w:val="28"/>
          <w:szCs w:val="28"/>
        </w:rPr>
      </w:pPr>
      <w:r w:rsidRPr="003E2D4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w:t>
      </w:r>
      <w:proofErr w:type="spellStart"/>
      <w:proofErr w:type="gramStart"/>
      <w:r w:rsidRPr="003E2D4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spellEnd"/>
      <w:proofErr w:type="gramEnd"/>
      <w:r w:rsidRPr="003E2D4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email notification which is automatically generated and sent without using any manual assistance. </w:t>
      </w:r>
    </w:p>
    <w:p w14:paraId="366534A4" w14:textId="63570031" w:rsidR="009478AE" w:rsidRDefault="009478AE" w:rsidP="21C17160">
      <w:pPr>
        <w:ind w:right="168"/>
      </w:pPr>
      <w:r>
        <w:rPr>
          <w:noProof/>
        </w:rPr>
        <mc:AlternateContent>
          <mc:Choice Requires="wpg">
            <w:drawing>
              <wp:inline distT="0" distB="0" distL="0" distR="0" wp14:anchorId="697645C4" wp14:editId="7059AE08">
                <wp:extent cx="6819900" cy="3580129"/>
                <wp:effectExtent l="0" t="0" r="0" b="20955"/>
                <wp:docPr id="1017950175" name="Group 1017950175"/>
                <wp:cNvGraphicFramePr/>
                <a:graphic xmlns:a="http://schemas.openxmlformats.org/drawingml/2006/main">
                  <a:graphicData uri="http://schemas.microsoft.com/office/word/2010/wordprocessingGroup">
                    <wpg:wgp>
                      <wpg:cNvGrpSpPr/>
                      <wpg:grpSpPr>
                        <a:xfrm>
                          <a:off x="0" y="0"/>
                          <a:ext cx="6819900" cy="3580129"/>
                          <a:chOff x="0" y="0"/>
                          <a:chExt cx="6819900" cy="3580129"/>
                        </a:xfrm>
                      </wpg:grpSpPr>
                      <pic:pic xmlns:pic="http://schemas.openxmlformats.org/drawingml/2006/picture">
                        <pic:nvPicPr>
                          <pic:cNvPr id="2" name="Picture 1"/>
                          <pic:cNvPicPr>
                            <a:picLocks noChangeAspect="1"/>
                          </pic:cNvPicPr>
                        </pic:nvPicPr>
                        <pic:blipFill>
                          <a:blip r:embed="rId27"/>
                          <a:stretch>
                            <a:fillRect/>
                          </a:stretch>
                        </pic:blipFill>
                        <pic:spPr>
                          <a:xfrm>
                            <a:off x="0" y="0"/>
                            <a:ext cx="6819900" cy="3580129"/>
                          </a:xfrm>
                          <a:prstGeom prst="rect">
                            <a:avLst/>
                          </a:prstGeom>
                        </pic:spPr>
                      </pic:pic>
                      <wps:wsp>
                        <wps:cNvPr id="3" name="Rectangle 3"/>
                        <wps:cNvSpPr/>
                        <wps:spPr>
                          <a:xfrm>
                            <a:off x="1409700" y="1977390"/>
                            <a:ext cx="1758950" cy="1602739"/>
                          </a:xfrm>
                          <a:prstGeom prst="rect">
                            <a:avLst/>
                          </a:prstGeom>
                          <a:solidFill>
                            <a:schemeClr val="bg1">
                              <a:lumMod val="85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03C7D73E" id="Group 1017950175" o:spid="_x0000_s1026" style="width:537pt;height:281.9pt;mso-position-horizontal-relative:char;mso-position-vertical-relative:line" coordsize="68199,3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8199;height:3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">
                  <v:imagedata r:id="rId28" o:title=""/>
                </v:shape>
                <v:rect id="Rectangle 3" o:spid="_x0000_s1028" style="position:absolute;left:14097;top:19773;width:17589;height:16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" fillcolor="#d8d8d8 [2732]" strokecolor="#294e1c [1604]" strokeweight="2pt"/>
                <w10:anchorlock/>
              </v:group>
            </w:pict>
          </mc:Fallback>
        </mc:AlternateContent>
      </w:r>
    </w:p>
    <w:p w14:paraId="6DFD161B" w14:textId="77777777" w:rsidR="009478AE" w:rsidRDefault="009478AE" w:rsidP="002E5C38">
      <w:pPr>
        <w:ind w:left="142" w:right="168"/>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EB99E6"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4D11DF" w14:textId="3BA11F07" w:rsidR="1067EF3A" w:rsidRDefault="1067EF3A" w:rsidP="1067EF3A">
      <w:pPr>
        <w:ind w:left="142" w:right="168"/>
        <w:jc w:val="center"/>
        <w:rPr>
          <w:b/>
          <w:bCs/>
          <w:color w:val="000000" w:themeColor="text1"/>
          <w:sz w:val="32"/>
          <w:szCs w:val="32"/>
          <w:u w:val="single"/>
        </w:rPr>
      </w:pPr>
    </w:p>
    <w:p w14:paraId="039719C5" w14:textId="77777777" w:rsidR="003F0209" w:rsidRDefault="003F0209" w:rsidP="004F1884">
      <w:pPr>
        <w:ind w:right="16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14F130" w14:textId="60ADB8CA" w:rsidR="009478AE" w:rsidRPr="002E5C38" w:rsidRDefault="009478AE"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012B3A27" w14:textId="0C09511B" w:rsidR="21C17160" w:rsidRPr="003E2D4A" w:rsidRDefault="21C17160" w:rsidP="21C17160">
      <w:pPr>
        <w:ind w:left="140" w:right="160" w:firstLine="720"/>
        <w:rPr>
          <w:rFonts w:ascii="Times New Roman" w:eastAsia="Times New Roman" w:hAnsi="Times New Roman" w:cs="Times New Roman"/>
          <w:sz w:val="28"/>
          <w:szCs w:val="28"/>
        </w:rPr>
      </w:pPr>
      <w:bookmarkStart w:id="0" w:name="_Int_MBlFX4t5"/>
      <w:r w:rsidRPr="003E2D4A">
        <w:rPr>
          <w:rFonts w:ascii="Times New Roman" w:eastAsia="Times New Roman" w:hAnsi="Times New Roman" w:cs="Times New Roman"/>
          <w:sz w:val="28"/>
          <w:szCs w:val="28"/>
        </w:rPr>
        <w:t>In conclusion, the desktop application developed is an innovative tool that not only sends email notifications immediately after attendance is tapped but also automatically segregates the data for respective colleges and sends it to their respective college emails.</w:t>
      </w:r>
      <w:bookmarkEnd w:id="0"/>
    </w:p>
    <w:p w14:paraId="602A1975" w14:textId="70C35592" w:rsidR="21C17160" w:rsidRPr="003E2D4A" w:rsidRDefault="21C17160" w:rsidP="21C17160">
      <w:pPr>
        <w:ind w:left="140" w:right="160" w:firstLine="720"/>
        <w:rPr>
          <w:rFonts w:ascii="Times New Roman" w:eastAsia="Times New Roman" w:hAnsi="Times New Roman" w:cs="Times New Roman"/>
          <w:sz w:val="28"/>
          <w:szCs w:val="28"/>
        </w:rPr>
      </w:pPr>
      <w:r w:rsidRPr="003E2D4A">
        <w:rPr>
          <w:rFonts w:ascii="Times New Roman" w:eastAsia="Times New Roman" w:hAnsi="Times New Roman" w:cs="Times New Roman"/>
          <w:sz w:val="28"/>
          <w:szCs w:val="28"/>
        </w:rPr>
        <w:t>This feature of the application is particularly useful for educational institutions that have multiple colleges or departments, as it streamlines attendance tracking and reporting. The application ensures that attendance data is accurately sorted and quickly delivered to the appropriate colleges, reducing the risk of errors and delays.</w:t>
      </w:r>
    </w:p>
    <w:p w14:paraId="4F96DDCF" w14:textId="022EF79F" w:rsidR="21C17160" w:rsidRPr="003E2D4A" w:rsidRDefault="21C17160" w:rsidP="21C17160">
      <w:pPr>
        <w:ind w:left="140" w:right="160" w:firstLine="720"/>
        <w:rPr>
          <w:rFonts w:ascii="Times New Roman" w:eastAsia="Times New Roman" w:hAnsi="Times New Roman" w:cs="Times New Roman"/>
          <w:sz w:val="28"/>
          <w:szCs w:val="28"/>
        </w:rPr>
      </w:pPr>
      <w:bookmarkStart w:id="1" w:name="_Int_5DlPC6Tg"/>
      <w:r w:rsidRPr="003E2D4A">
        <w:rPr>
          <w:rFonts w:ascii="Times New Roman" w:eastAsia="Times New Roman" w:hAnsi="Times New Roman" w:cs="Times New Roman"/>
          <w:sz w:val="28"/>
          <w:szCs w:val="28"/>
        </w:rPr>
        <w:t>The email notifications sent by the application are also useful for keeping college staff and faculty informed about attendance updates in real-time. This feature can help to improve communication and collaboration within the institution, ultimately contributing to better student outcomes.</w:t>
      </w:r>
      <w:bookmarkEnd w:id="1"/>
    </w:p>
    <w:p w14:paraId="0A7EC670" w14:textId="4569C2C4" w:rsidR="21C17160" w:rsidRPr="003E2D4A" w:rsidRDefault="21C17160" w:rsidP="21C17160">
      <w:pPr>
        <w:ind w:left="140" w:right="160" w:firstLine="720"/>
        <w:rPr>
          <w:rFonts w:ascii="Times New Roman" w:eastAsia="Times New Roman" w:hAnsi="Times New Roman" w:cs="Times New Roman"/>
          <w:sz w:val="28"/>
          <w:szCs w:val="28"/>
        </w:rPr>
      </w:pPr>
      <w:bookmarkStart w:id="2" w:name="_Int_Fd3Q3TK1"/>
      <w:r w:rsidRPr="003E2D4A">
        <w:rPr>
          <w:rFonts w:ascii="Times New Roman" w:eastAsia="Times New Roman" w:hAnsi="Times New Roman" w:cs="Times New Roman"/>
          <w:sz w:val="28"/>
          <w:szCs w:val="28"/>
        </w:rPr>
        <w:t xml:space="preserve">Overall, the desktop application provides an effective solution for managing attendance in educational institutions and improving communication among staff and faculty. The automatic segregation of data and email notifications make attendance tracking more efficient and accurate, ultimately benefiting the </w:t>
      </w:r>
      <w:proofErr w:type="gramStart"/>
      <w:r w:rsidRPr="003E2D4A">
        <w:rPr>
          <w:rFonts w:ascii="Times New Roman" w:eastAsia="Times New Roman" w:hAnsi="Times New Roman" w:cs="Times New Roman"/>
          <w:sz w:val="28"/>
          <w:szCs w:val="28"/>
        </w:rPr>
        <w:t>institution as a whole</w:t>
      </w:r>
      <w:proofErr w:type="gramEnd"/>
      <w:r w:rsidRPr="003E2D4A">
        <w:rPr>
          <w:rFonts w:ascii="Times New Roman" w:eastAsia="Times New Roman" w:hAnsi="Times New Roman" w:cs="Times New Roman"/>
          <w:sz w:val="28"/>
          <w:szCs w:val="28"/>
        </w:rPr>
        <w:t>.</w:t>
      </w:r>
      <w:bookmarkEnd w:id="2"/>
    </w:p>
    <w:p w14:paraId="7F76F1BE" w14:textId="61886D20" w:rsidR="21C17160" w:rsidRDefault="21C17160" w:rsidP="21C17160">
      <w:pPr>
        <w:ind w:left="142" w:right="168"/>
      </w:pPr>
      <w:r>
        <w:br/>
      </w:r>
    </w:p>
    <w:p w14:paraId="67095DD7"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B68DC"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306489"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F6FCD1" w14:textId="7642BBED" w:rsidR="00B525D3" w:rsidRPr="002E5C38" w:rsidRDefault="00B525D3"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
    <w:sectPr w:rsidR="00B525D3" w:rsidRPr="002E5C38" w:rsidSect="001C79CB">
      <w:headerReference w:type="default" r:id="rId29"/>
      <w:pgSz w:w="12240" w:h="15840"/>
      <w:pgMar w:top="720" w:right="720" w:bottom="720" w:left="720" w:header="227"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3A61A" w14:textId="77777777" w:rsidR="00174D7D" w:rsidRDefault="00174D7D" w:rsidP="00524988">
      <w:pPr>
        <w:spacing w:after="0" w:line="240" w:lineRule="auto"/>
      </w:pPr>
      <w:r>
        <w:separator/>
      </w:r>
    </w:p>
  </w:endnote>
  <w:endnote w:type="continuationSeparator" w:id="0">
    <w:p w14:paraId="00E66EC8" w14:textId="77777777" w:rsidR="00174D7D" w:rsidRDefault="00174D7D" w:rsidP="00524988">
      <w:pPr>
        <w:spacing w:after="0" w:line="240" w:lineRule="auto"/>
      </w:pPr>
      <w:r>
        <w:continuationSeparator/>
      </w:r>
    </w:p>
  </w:endnote>
  <w:endnote w:type="continuationNotice" w:id="1">
    <w:p w14:paraId="335F997E" w14:textId="77777777" w:rsidR="00174D7D" w:rsidRDefault="00174D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33EAB" w14:textId="77777777" w:rsidR="00174D7D" w:rsidRDefault="00174D7D" w:rsidP="00524988">
      <w:pPr>
        <w:spacing w:after="0" w:line="240" w:lineRule="auto"/>
      </w:pPr>
      <w:r>
        <w:separator/>
      </w:r>
    </w:p>
  </w:footnote>
  <w:footnote w:type="continuationSeparator" w:id="0">
    <w:p w14:paraId="195AA3C7" w14:textId="77777777" w:rsidR="00174D7D" w:rsidRDefault="00174D7D" w:rsidP="00524988">
      <w:pPr>
        <w:spacing w:after="0" w:line="240" w:lineRule="auto"/>
      </w:pPr>
      <w:r>
        <w:continuationSeparator/>
      </w:r>
    </w:p>
  </w:footnote>
  <w:footnote w:type="continuationNotice" w:id="1">
    <w:p w14:paraId="39E41757" w14:textId="77777777" w:rsidR="00174D7D" w:rsidRDefault="00174D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1300" w14:textId="654B3A2B" w:rsidR="00524BD9" w:rsidRDefault="00DB32D9">
    <w:pPr>
      <w:pStyle w:val="Header"/>
      <w:rPr>
        <w:noProof/>
      </w:rPr>
    </w:pPr>
    <w:r>
      <w:rPr>
        <w:noProof/>
      </w:rPr>
      <w:drawing>
        <wp:inline distT="0" distB="0" distL="0" distR="0" wp14:anchorId="6761DA89" wp14:editId="7693D082">
          <wp:extent cx="1218576" cy="786810"/>
          <wp:effectExtent l="0" t="0" r="0" b="0"/>
          <wp:docPr id="869419925" name="Picture 86941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9925" name="Picture 869419925"/>
                  <pic:cNvPicPr/>
                </pic:nvPicPr>
                <pic:blipFill rotWithShape="1">
                  <a:blip r:embed="rId1">
                    <a:extLst>
                      <a:ext uri="{28A0092B-C50C-407E-A947-70E740481C1C}">
                        <a14:useLocalDpi xmlns:a14="http://schemas.microsoft.com/office/drawing/2010/main" val="0"/>
                      </a:ext>
                    </a:extLst>
                  </a:blip>
                  <a:srcRect l="2618" t="8726" r="-2618" b="26706"/>
                  <a:stretch/>
                </pic:blipFill>
                <pic:spPr bwMode="auto">
                  <a:xfrm>
                    <a:off x="0" y="0"/>
                    <a:ext cx="1219202" cy="787214"/>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r w:rsidR="001C79CB">
      <w:rPr>
        <w:noProof/>
      </w:rPr>
      <w:drawing>
        <wp:inline distT="0" distB="0" distL="0" distR="0" wp14:anchorId="0DE031D6" wp14:editId="62BF4063">
          <wp:extent cx="1924049" cy="428020"/>
          <wp:effectExtent l="0" t="0" r="635" b="0"/>
          <wp:docPr id="610749934" name="Picture 61074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49934" name="Picture 610749934"/>
                  <pic:cNvPicPr/>
                </pic:nvPicPr>
                <pic:blipFill rotWithShape="1">
                  <a:blip r:embed="rId2">
                    <a:extLst>
                      <a:ext uri="{28A0092B-C50C-407E-A947-70E740481C1C}">
                        <a14:useLocalDpi xmlns:a14="http://schemas.microsoft.com/office/drawing/2010/main" val="0"/>
                      </a:ext>
                    </a:extLst>
                  </a:blip>
                  <a:srcRect t="16578"/>
                  <a:stretch/>
                </pic:blipFill>
                <pic:spPr bwMode="auto">
                  <a:xfrm>
                    <a:off x="0" y="0"/>
                    <a:ext cx="2008075" cy="446712"/>
                  </a:xfrm>
                  <a:prstGeom prst="rect">
                    <a:avLst/>
                  </a:prstGeom>
                  <a:ln>
                    <a:noFill/>
                  </a:ln>
                  <a:extLst>
                    <a:ext uri="{53640926-AAD7-44D8-BBD7-CCE9431645EC}">
                      <a14:shadowObscured xmlns:a14="http://schemas.microsoft.com/office/drawing/2010/main"/>
                    </a:ext>
                  </a:extLst>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bookmark int2:bookmarkName="_Int_MBlFX4t5" int2:invalidationBookmarkName="" int2:hashCode="Z9kl4ERYrGbwzl" int2:id="BLSUQWkl">
      <int2:state int2:value="Rejected" int2:type="WordDesignerDefaultAnnotation"/>
    </int2:bookmark>
    <int2:bookmark int2:bookmarkName="_Int_Fd3Q3TK1" int2:invalidationBookmarkName="" int2:hashCode="jH5eLwMc4RIPna" int2:id="RhyNXshs">
      <int2:state int2:value="Rejected" int2:type="WordDesignerDefaultAnnotation"/>
    </int2:bookmark>
    <int2:bookmark int2:bookmarkName="_Int_5DlPC6Tg" int2:invalidationBookmarkName="" int2:hashCode="HtMxOpdhYcVsz0" int2:id="nd2v8i09">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70C4"/>
    <w:multiLevelType w:val="hybridMultilevel"/>
    <w:tmpl w:val="31B0A6CE"/>
    <w:lvl w:ilvl="0" w:tplc="92C2957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2C2BCF"/>
    <w:multiLevelType w:val="hybridMultilevel"/>
    <w:tmpl w:val="8A7C5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766F53"/>
    <w:multiLevelType w:val="hybridMultilevel"/>
    <w:tmpl w:val="0D8054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92663">
    <w:abstractNumId w:val="6"/>
  </w:num>
  <w:num w:numId="2" w16cid:durableId="615719366">
    <w:abstractNumId w:val="4"/>
  </w:num>
  <w:num w:numId="3" w16cid:durableId="1805853648">
    <w:abstractNumId w:val="3"/>
  </w:num>
  <w:num w:numId="4" w16cid:durableId="1855724629">
    <w:abstractNumId w:val="0"/>
  </w:num>
  <w:num w:numId="5" w16cid:durableId="1606646213">
    <w:abstractNumId w:val="1"/>
  </w:num>
  <w:num w:numId="6" w16cid:durableId="1235970702">
    <w:abstractNumId w:val="2"/>
  </w:num>
  <w:num w:numId="7" w16cid:durableId="3694528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3E3"/>
    <w:rsid w:val="00004FAF"/>
    <w:rsid w:val="00016AC8"/>
    <w:rsid w:val="00022291"/>
    <w:rsid w:val="00024208"/>
    <w:rsid w:val="0004045D"/>
    <w:rsid w:val="00043E7E"/>
    <w:rsid w:val="00044941"/>
    <w:rsid w:val="00076856"/>
    <w:rsid w:val="000879D9"/>
    <w:rsid w:val="00097C80"/>
    <w:rsid w:val="000A3186"/>
    <w:rsid w:val="000D6AA7"/>
    <w:rsid w:val="00124A4F"/>
    <w:rsid w:val="00141152"/>
    <w:rsid w:val="0014504D"/>
    <w:rsid w:val="001453E2"/>
    <w:rsid w:val="00151A42"/>
    <w:rsid w:val="001665CF"/>
    <w:rsid w:val="00174D7D"/>
    <w:rsid w:val="00180FBF"/>
    <w:rsid w:val="001A6531"/>
    <w:rsid w:val="001B2B7A"/>
    <w:rsid w:val="001B5013"/>
    <w:rsid w:val="001C79CB"/>
    <w:rsid w:val="001E3ADA"/>
    <w:rsid w:val="001E46A4"/>
    <w:rsid w:val="001F4E03"/>
    <w:rsid w:val="002261A4"/>
    <w:rsid w:val="00241364"/>
    <w:rsid w:val="0024396B"/>
    <w:rsid w:val="0025582E"/>
    <w:rsid w:val="0026436C"/>
    <w:rsid w:val="00275C60"/>
    <w:rsid w:val="00277E52"/>
    <w:rsid w:val="002A5C02"/>
    <w:rsid w:val="002E4F5F"/>
    <w:rsid w:val="002E5C38"/>
    <w:rsid w:val="002E76FD"/>
    <w:rsid w:val="002F1EA7"/>
    <w:rsid w:val="00305BEF"/>
    <w:rsid w:val="00314F5A"/>
    <w:rsid w:val="003169C1"/>
    <w:rsid w:val="00381B68"/>
    <w:rsid w:val="0038506E"/>
    <w:rsid w:val="003867FC"/>
    <w:rsid w:val="003E2D4A"/>
    <w:rsid w:val="003F0209"/>
    <w:rsid w:val="00415BD2"/>
    <w:rsid w:val="0041688D"/>
    <w:rsid w:val="00421A09"/>
    <w:rsid w:val="00432A3E"/>
    <w:rsid w:val="0044096B"/>
    <w:rsid w:val="00444B6C"/>
    <w:rsid w:val="0046035B"/>
    <w:rsid w:val="00481FAD"/>
    <w:rsid w:val="00483FFD"/>
    <w:rsid w:val="00491BEA"/>
    <w:rsid w:val="00492A32"/>
    <w:rsid w:val="004A17B2"/>
    <w:rsid w:val="004E0FE8"/>
    <w:rsid w:val="004F1884"/>
    <w:rsid w:val="0052121A"/>
    <w:rsid w:val="005244D5"/>
    <w:rsid w:val="00524988"/>
    <w:rsid w:val="00524BD9"/>
    <w:rsid w:val="0055086A"/>
    <w:rsid w:val="00563FE4"/>
    <w:rsid w:val="005733DE"/>
    <w:rsid w:val="00575138"/>
    <w:rsid w:val="00575C9D"/>
    <w:rsid w:val="005854E9"/>
    <w:rsid w:val="005854F1"/>
    <w:rsid w:val="005A2380"/>
    <w:rsid w:val="005A3F53"/>
    <w:rsid w:val="005A511D"/>
    <w:rsid w:val="005A5884"/>
    <w:rsid w:val="005C49DD"/>
    <w:rsid w:val="00602419"/>
    <w:rsid w:val="006031CE"/>
    <w:rsid w:val="00612EF8"/>
    <w:rsid w:val="0062405C"/>
    <w:rsid w:val="00627734"/>
    <w:rsid w:val="00635D86"/>
    <w:rsid w:val="00681694"/>
    <w:rsid w:val="0069282D"/>
    <w:rsid w:val="006F10F4"/>
    <w:rsid w:val="00707B03"/>
    <w:rsid w:val="007329BE"/>
    <w:rsid w:val="007353D4"/>
    <w:rsid w:val="007401D6"/>
    <w:rsid w:val="00753DB6"/>
    <w:rsid w:val="00762173"/>
    <w:rsid w:val="007648D5"/>
    <w:rsid w:val="007651A4"/>
    <w:rsid w:val="00766A64"/>
    <w:rsid w:val="00783197"/>
    <w:rsid w:val="007A2137"/>
    <w:rsid w:val="007B0F69"/>
    <w:rsid w:val="007C24DF"/>
    <w:rsid w:val="007C41AE"/>
    <w:rsid w:val="007C5FBB"/>
    <w:rsid w:val="007E49CC"/>
    <w:rsid w:val="007E503C"/>
    <w:rsid w:val="008107DE"/>
    <w:rsid w:val="00830EEC"/>
    <w:rsid w:val="00874AA1"/>
    <w:rsid w:val="008A20CB"/>
    <w:rsid w:val="008C2240"/>
    <w:rsid w:val="009009E9"/>
    <w:rsid w:val="00922E7C"/>
    <w:rsid w:val="00937CA1"/>
    <w:rsid w:val="009478AE"/>
    <w:rsid w:val="009552F6"/>
    <w:rsid w:val="009567E8"/>
    <w:rsid w:val="00963A6D"/>
    <w:rsid w:val="00987390"/>
    <w:rsid w:val="0099658B"/>
    <w:rsid w:val="009A200B"/>
    <w:rsid w:val="009C2A72"/>
    <w:rsid w:val="009C7E0C"/>
    <w:rsid w:val="009D4894"/>
    <w:rsid w:val="009E282D"/>
    <w:rsid w:val="009F09CA"/>
    <w:rsid w:val="00A04D91"/>
    <w:rsid w:val="00A11ED3"/>
    <w:rsid w:val="00A33132"/>
    <w:rsid w:val="00A3369D"/>
    <w:rsid w:val="00A71AC4"/>
    <w:rsid w:val="00A77C3F"/>
    <w:rsid w:val="00A8359E"/>
    <w:rsid w:val="00A949EF"/>
    <w:rsid w:val="00AA36CF"/>
    <w:rsid w:val="00AA7863"/>
    <w:rsid w:val="00AB733F"/>
    <w:rsid w:val="00AE7629"/>
    <w:rsid w:val="00B25CFA"/>
    <w:rsid w:val="00B346E7"/>
    <w:rsid w:val="00B525D3"/>
    <w:rsid w:val="00B6441E"/>
    <w:rsid w:val="00B648AF"/>
    <w:rsid w:val="00B86D72"/>
    <w:rsid w:val="00BA44F0"/>
    <w:rsid w:val="00BB78B2"/>
    <w:rsid w:val="00BC73E3"/>
    <w:rsid w:val="00BD114A"/>
    <w:rsid w:val="00C0171E"/>
    <w:rsid w:val="00C232B8"/>
    <w:rsid w:val="00C72126"/>
    <w:rsid w:val="00C7216D"/>
    <w:rsid w:val="00C80FC1"/>
    <w:rsid w:val="00CA7966"/>
    <w:rsid w:val="00CC4042"/>
    <w:rsid w:val="00CF6D9A"/>
    <w:rsid w:val="00D04BC4"/>
    <w:rsid w:val="00D070B9"/>
    <w:rsid w:val="00D12112"/>
    <w:rsid w:val="00D60347"/>
    <w:rsid w:val="00D6230C"/>
    <w:rsid w:val="00D64578"/>
    <w:rsid w:val="00D83A54"/>
    <w:rsid w:val="00DB32D9"/>
    <w:rsid w:val="00DC669A"/>
    <w:rsid w:val="00DD32F7"/>
    <w:rsid w:val="00DD6F5C"/>
    <w:rsid w:val="00DE1231"/>
    <w:rsid w:val="00DF1743"/>
    <w:rsid w:val="00E11C15"/>
    <w:rsid w:val="00E2315F"/>
    <w:rsid w:val="00E32045"/>
    <w:rsid w:val="00E358C4"/>
    <w:rsid w:val="00E52AF9"/>
    <w:rsid w:val="00E611C2"/>
    <w:rsid w:val="00E98F8E"/>
    <w:rsid w:val="00EC0174"/>
    <w:rsid w:val="00ED0C1E"/>
    <w:rsid w:val="00ED3D74"/>
    <w:rsid w:val="00EF4280"/>
    <w:rsid w:val="00F05D4E"/>
    <w:rsid w:val="00F24790"/>
    <w:rsid w:val="00F25EBA"/>
    <w:rsid w:val="00F30D45"/>
    <w:rsid w:val="00F57C80"/>
    <w:rsid w:val="00F74297"/>
    <w:rsid w:val="00FA6F20"/>
    <w:rsid w:val="00FB57CF"/>
    <w:rsid w:val="03F6369F"/>
    <w:rsid w:val="072F5F65"/>
    <w:rsid w:val="076DD527"/>
    <w:rsid w:val="095A860C"/>
    <w:rsid w:val="1067EF3A"/>
    <w:rsid w:val="150638E7"/>
    <w:rsid w:val="1EF6E211"/>
    <w:rsid w:val="21C17160"/>
    <w:rsid w:val="2294F351"/>
    <w:rsid w:val="2844AF47"/>
    <w:rsid w:val="3596C5EA"/>
    <w:rsid w:val="3EFF26EE"/>
    <w:rsid w:val="3F4DBFAA"/>
    <w:rsid w:val="493FBF02"/>
    <w:rsid w:val="4BDECB11"/>
    <w:rsid w:val="4E5E10C9"/>
    <w:rsid w:val="4F93AE15"/>
    <w:rsid w:val="5A50FAD2"/>
    <w:rsid w:val="6186A7B8"/>
    <w:rsid w:val="7475ABE3"/>
    <w:rsid w:val="74CF3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58611"/>
  <w15:chartTrackingRefBased/>
  <w15:docId w15:val="{25A4844A-0EEB-4C89-8FD6-ADCD2E1D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CA"/>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7C24DF"/>
    <w:pPr>
      <w:ind w:left="720"/>
      <w:contextualSpacing/>
    </w:pPr>
  </w:style>
  <w:style w:type="character" w:styleId="Hyperlink">
    <w:name w:val="Hyperlink"/>
    <w:basedOn w:val="DefaultParagraphFont"/>
    <w:uiPriority w:val="99"/>
    <w:unhideWhenUsed/>
    <w:rsid w:val="009478AE"/>
    <w:rPr>
      <w:color w:val="6B9F25" w:themeColor="hyperlink"/>
      <w:u w:val="single"/>
    </w:rPr>
  </w:style>
  <w:style w:type="character" w:styleId="UnresolvedMention">
    <w:name w:val="Unresolved Mention"/>
    <w:basedOn w:val="DefaultParagraphFont"/>
    <w:uiPriority w:val="99"/>
    <w:semiHidden/>
    <w:unhideWhenUsed/>
    <w:rsid w:val="009478AE"/>
    <w:rPr>
      <w:color w:val="605E5C"/>
      <w:shd w:val="clear" w:color="auto" w:fill="E1DFDD"/>
    </w:rPr>
  </w:style>
  <w:style w:type="paragraph" w:customStyle="1" w:styleId="paragraph">
    <w:name w:val="paragraph"/>
    <w:basedOn w:val="Normal"/>
    <w:rsid w:val="00ED3D74"/>
    <w:pPr>
      <w:spacing w:before="100" w:beforeAutospacing="1" w:after="100" w:afterAutospacing="1" w:line="240" w:lineRule="auto"/>
    </w:pPr>
    <w:rPr>
      <w:rFonts w:ascii="Times New Roman" w:eastAsia="Times New Roman" w:hAnsi="Times New Roman" w:cs="Times New Roman"/>
      <w:lang w:val="en-IN" w:eastAsia="en-IN"/>
    </w:rPr>
  </w:style>
  <w:style w:type="character" w:customStyle="1" w:styleId="normaltextrun">
    <w:name w:val="normaltextrun"/>
    <w:basedOn w:val="DefaultParagraphFont"/>
    <w:rsid w:val="00ED3D74"/>
  </w:style>
  <w:style w:type="character" w:customStyle="1" w:styleId="eop">
    <w:name w:val="eop"/>
    <w:basedOn w:val="DefaultParagraphFont"/>
    <w:rsid w:val="00ED3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5111">
      <w:bodyDiv w:val="1"/>
      <w:marLeft w:val="0"/>
      <w:marRight w:val="0"/>
      <w:marTop w:val="0"/>
      <w:marBottom w:val="0"/>
      <w:divBdr>
        <w:top w:val="none" w:sz="0" w:space="0" w:color="auto"/>
        <w:left w:val="none" w:sz="0" w:space="0" w:color="auto"/>
        <w:bottom w:val="none" w:sz="0" w:space="0" w:color="auto"/>
        <w:right w:val="none" w:sz="0" w:space="0" w:color="auto"/>
      </w:divBdr>
    </w:div>
    <w:div w:id="2001229004">
      <w:bodyDiv w:val="1"/>
      <w:marLeft w:val="0"/>
      <w:marRight w:val="0"/>
      <w:marTop w:val="0"/>
      <w:marBottom w:val="0"/>
      <w:divBdr>
        <w:top w:val="none" w:sz="0" w:space="0" w:color="auto"/>
        <w:left w:val="none" w:sz="0" w:space="0" w:color="auto"/>
        <w:bottom w:val="none" w:sz="0" w:space="0" w:color="auto"/>
        <w:right w:val="none" w:sz="0" w:space="0" w:color="auto"/>
      </w:divBdr>
      <w:divsChild>
        <w:div w:id="3167614">
          <w:marLeft w:val="0"/>
          <w:marRight w:val="0"/>
          <w:marTop w:val="0"/>
          <w:marBottom w:val="0"/>
          <w:divBdr>
            <w:top w:val="none" w:sz="0" w:space="0" w:color="auto"/>
            <w:left w:val="none" w:sz="0" w:space="0" w:color="auto"/>
            <w:bottom w:val="none" w:sz="0" w:space="0" w:color="auto"/>
            <w:right w:val="none" w:sz="0" w:space="0" w:color="auto"/>
          </w:divBdr>
        </w:div>
        <w:div w:id="1387560411">
          <w:marLeft w:val="0"/>
          <w:marRight w:val="0"/>
          <w:marTop w:val="0"/>
          <w:marBottom w:val="0"/>
          <w:divBdr>
            <w:top w:val="none" w:sz="0" w:space="0" w:color="auto"/>
            <w:left w:val="none" w:sz="0" w:space="0" w:color="auto"/>
            <w:bottom w:val="none" w:sz="0" w:space="0" w:color="auto"/>
            <w:right w:val="none" w:sz="0" w:space="0" w:color="auto"/>
          </w:divBdr>
        </w:div>
        <w:div w:id="1702898977">
          <w:marLeft w:val="0"/>
          <w:marRight w:val="0"/>
          <w:marTop w:val="0"/>
          <w:marBottom w:val="0"/>
          <w:divBdr>
            <w:top w:val="none" w:sz="0" w:space="0" w:color="auto"/>
            <w:left w:val="none" w:sz="0" w:space="0" w:color="auto"/>
            <w:bottom w:val="none" w:sz="0" w:space="0" w:color="auto"/>
            <w:right w:val="none" w:sz="0" w:space="0" w:color="auto"/>
          </w:divBdr>
        </w:div>
        <w:div w:id="1704592449">
          <w:marLeft w:val="0"/>
          <w:marRight w:val="0"/>
          <w:marTop w:val="0"/>
          <w:marBottom w:val="0"/>
          <w:divBdr>
            <w:top w:val="none" w:sz="0" w:space="0" w:color="auto"/>
            <w:left w:val="none" w:sz="0" w:space="0" w:color="auto"/>
            <w:bottom w:val="none" w:sz="0" w:space="0" w:color="auto"/>
            <w:right w:val="none" w:sz="0" w:space="0" w:color="auto"/>
          </w:divBdr>
        </w:div>
        <w:div w:id="911699934">
          <w:marLeft w:val="0"/>
          <w:marRight w:val="0"/>
          <w:marTop w:val="0"/>
          <w:marBottom w:val="0"/>
          <w:divBdr>
            <w:top w:val="none" w:sz="0" w:space="0" w:color="auto"/>
            <w:left w:val="none" w:sz="0" w:space="0" w:color="auto"/>
            <w:bottom w:val="none" w:sz="0" w:space="0" w:color="auto"/>
            <w:right w:val="none" w:sz="0" w:space="0" w:color="auto"/>
          </w:divBdr>
        </w:div>
        <w:div w:id="1183280232">
          <w:marLeft w:val="0"/>
          <w:marRight w:val="0"/>
          <w:marTop w:val="0"/>
          <w:marBottom w:val="0"/>
          <w:divBdr>
            <w:top w:val="none" w:sz="0" w:space="0" w:color="auto"/>
            <w:left w:val="none" w:sz="0" w:space="0" w:color="auto"/>
            <w:bottom w:val="none" w:sz="0" w:space="0" w:color="auto"/>
            <w:right w:val="none" w:sz="0" w:space="0" w:color="auto"/>
          </w:divBdr>
        </w:div>
      </w:divsChild>
    </w:div>
    <w:div w:id="2139489604">
      <w:bodyDiv w:val="1"/>
      <w:marLeft w:val="0"/>
      <w:marRight w:val="0"/>
      <w:marTop w:val="0"/>
      <w:marBottom w:val="0"/>
      <w:divBdr>
        <w:top w:val="none" w:sz="0" w:space="0" w:color="auto"/>
        <w:left w:val="none" w:sz="0" w:space="0" w:color="auto"/>
        <w:bottom w:val="none" w:sz="0" w:space="0" w:color="auto"/>
        <w:right w:val="none" w:sz="0" w:space="0" w:color="auto"/>
      </w:divBdr>
      <w:divsChild>
        <w:div w:id="2075622576">
          <w:marLeft w:val="0"/>
          <w:marRight w:val="0"/>
          <w:marTop w:val="0"/>
          <w:marBottom w:val="0"/>
          <w:divBdr>
            <w:top w:val="none" w:sz="0" w:space="0" w:color="auto"/>
            <w:left w:val="none" w:sz="0" w:space="0" w:color="auto"/>
            <w:bottom w:val="none" w:sz="0" w:space="0" w:color="auto"/>
            <w:right w:val="none" w:sz="0" w:space="0" w:color="auto"/>
          </w:divBdr>
        </w:div>
        <w:div w:id="468983285">
          <w:marLeft w:val="0"/>
          <w:marRight w:val="0"/>
          <w:marTop w:val="0"/>
          <w:marBottom w:val="0"/>
          <w:divBdr>
            <w:top w:val="none" w:sz="0" w:space="0" w:color="auto"/>
            <w:left w:val="none" w:sz="0" w:space="0" w:color="auto"/>
            <w:bottom w:val="none" w:sz="0" w:space="0" w:color="auto"/>
            <w:right w:val="none" w:sz="0" w:space="0" w:color="auto"/>
          </w:divBdr>
        </w:div>
        <w:div w:id="1276407779">
          <w:marLeft w:val="0"/>
          <w:marRight w:val="0"/>
          <w:marTop w:val="0"/>
          <w:marBottom w:val="0"/>
          <w:divBdr>
            <w:top w:val="none" w:sz="0" w:space="0" w:color="auto"/>
            <w:left w:val="none" w:sz="0" w:space="0" w:color="auto"/>
            <w:bottom w:val="none" w:sz="0" w:space="0" w:color="auto"/>
            <w:right w:val="none" w:sz="0" w:space="0" w:color="auto"/>
          </w:divBdr>
        </w:div>
        <w:div w:id="168787903">
          <w:marLeft w:val="0"/>
          <w:marRight w:val="0"/>
          <w:marTop w:val="0"/>
          <w:marBottom w:val="0"/>
          <w:divBdr>
            <w:top w:val="none" w:sz="0" w:space="0" w:color="auto"/>
            <w:left w:val="none" w:sz="0" w:space="0" w:color="auto"/>
            <w:bottom w:val="none" w:sz="0" w:space="0" w:color="auto"/>
            <w:right w:val="none" w:sz="0" w:space="0" w:color="auto"/>
          </w:divBdr>
        </w:div>
        <w:div w:id="2061853707">
          <w:marLeft w:val="0"/>
          <w:marRight w:val="0"/>
          <w:marTop w:val="0"/>
          <w:marBottom w:val="0"/>
          <w:divBdr>
            <w:top w:val="none" w:sz="0" w:space="0" w:color="auto"/>
            <w:left w:val="none" w:sz="0" w:space="0" w:color="auto"/>
            <w:bottom w:val="none" w:sz="0" w:space="0" w:color="auto"/>
            <w:right w:val="none" w:sz="0" w:space="0" w:color="auto"/>
          </w:divBdr>
        </w:div>
        <w:div w:id="228930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sanjay-jupakula/Project_space_Histily_Alert/blob/main/Admin_data.csv"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sanjay-jupakula/Project_space_Histily_Alert/blob/main/Docker%20run%20command"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sanjay-jupakula/Project_space_Histily_Alert/blob/main/Dockerfile" TargetMode="External"/><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ithub.com/sanjay-jupakula/Project_space_Histily_Alert/blob/main/project_exec.py" TargetMode="External"/><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s\AppData\Roaming\Microsoft\Templates\Project%20based%20learning.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3">
      <a:majorFont>
        <a:latin typeface="Bodoni MT"/>
        <a:ea typeface=""/>
        <a:cs typeface=""/>
      </a:majorFont>
      <a:minorFont>
        <a:latin typeface="Times New Roman"/>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0</TotalTime>
  <Pages>15</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sruthi</dc:creator>
  <cp:keywords/>
  <dc:description/>
  <cp:lastModifiedBy>Sanjay Jupakula</cp:lastModifiedBy>
  <cp:revision>2</cp:revision>
  <dcterms:created xsi:type="dcterms:W3CDTF">2023-04-11T02:01:00Z</dcterms:created>
  <dcterms:modified xsi:type="dcterms:W3CDTF">2023-04-11T02:01:00Z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GrammarlyDocumentId">
    <vt:lpwstr>363b0f7a7ba239ebf11e0db81dc2f7f5c10b658818a085038f30d2ae01111a5d</vt:lpwstr>
  </property>
</Properties>
</file>